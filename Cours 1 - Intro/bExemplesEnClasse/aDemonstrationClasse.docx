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6DCF" w14:textId="2B36F426" w:rsidR="00085E9B" w:rsidRPr="00085E9B" w:rsidRDefault="00085E9B" w:rsidP="00085E9B">
      <w:pPr>
        <w:pStyle w:val="ListParagraph"/>
        <w:keepNext/>
        <w:keepLines/>
        <w:numPr>
          <w:ilvl w:val="0"/>
          <w:numId w:val="24"/>
        </w:numPr>
        <w:spacing w:before="240"/>
        <w:outlineLvl w:val="0"/>
        <w:rPr>
          <w:rFonts w:eastAsiaTheme="majorEastAsia" w:cstheme="majorBidi"/>
          <w:vanish/>
          <w:color w:val="365F91" w:themeColor="accent1" w:themeShade="BF"/>
          <w:sz w:val="32"/>
          <w:szCs w:val="32"/>
        </w:rPr>
      </w:pPr>
    </w:p>
    <w:p w14:paraId="34084DC7" w14:textId="77777777" w:rsidR="00085E9B" w:rsidRPr="00085E9B" w:rsidRDefault="00085E9B" w:rsidP="00085E9B">
      <w:pPr>
        <w:pStyle w:val="ListParagraph"/>
        <w:keepNext/>
        <w:keepLines/>
        <w:numPr>
          <w:ilvl w:val="0"/>
          <w:numId w:val="24"/>
        </w:numPr>
        <w:spacing w:before="240"/>
        <w:outlineLvl w:val="0"/>
        <w:rPr>
          <w:rFonts w:eastAsiaTheme="majorEastAsia" w:cstheme="majorBidi"/>
          <w:vanish/>
          <w:color w:val="365F91" w:themeColor="accent1" w:themeShade="BF"/>
          <w:sz w:val="32"/>
          <w:szCs w:val="32"/>
        </w:rPr>
      </w:pPr>
    </w:p>
    <w:p w14:paraId="39560A9E" w14:textId="77777777" w:rsidR="00085E9B" w:rsidRPr="00085E9B" w:rsidRDefault="00085E9B" w:rsidP="00085E9B">
      <w:pPr>
        <w:pStyle w:val="ListParagraph"/>
        <w:keepNext/>
        <w:keepLines/>
        <w:numPr>
          <w:ilvl w:val="0"/>
          <w:numId w:val="24"/>
        </w:numPr>
        <w:spacing w:before="240"/>
        <w:outlineLvl w:val="0"/>
        <w:rPr>
          <w:rFonts w:eastAsiaTheme="majorEastAsia" w:cstheme="majorBidi"/>
          <w:vanish/>
          <w:color w:val="365F91" w:themeColor="accent1" w:themeShade="BF"/>
          <w:sz w:val="32"/>
          <w:szCs w:val="32"/>
        </w:rPr>
      </w:pPr>
    </w:p>
    <w:p w14:paraId="5A2AF934" w14:textId="77777777" w:rsidR="00085E9B" w:rsidRPr="00085E9B" w:rsidRDefault="00085E9B" w:rsidP="00085E9B">
      <w:pPr>
        <w:pStyle w:val="ListParagraph"/>
        <w:keepNext/>
        <w:keepLines/>
        <w:numPr>
          <w:ilvl w:val="1"/>
          <w:numId w:val="24"/>
        </w:numPr>
        <w:outlineLvl w:val="1"/>
        <w:rPr>
          <w:rFonts w:eastAsiaTheme="majorEastAsia" w:cstheme="majorBidi"/>
          <w:vanish/>
          <w:color w:val="365F91" w:themeColor="accent1" w:themeShade="BF"/>
          <w:sz w:val="26"/>
          <w:szCs w:val="26"/>
        </w:rPr>
      </w:pPr>
    </w:p>
    <w:p w14:paraId="05279F79" w14:textId="11D719B6" w:rsidR="009B68B7" w:rsidRDefault="00A37F4C" w:rsidP="001A3CC1">
      <w:pPr>
        <w:rPr>
          <w:b/>
        </w:rPr>
      </w:pPr>
      <w:r>
        <w:rPr>
          <w:b/>
        </w:rPr>
        <w:t>Objectif</w:t>
      </w:r>
    </w:p>
    <w:p w14:paraId="602735AC" w14:textId="77777777" w:rsidR="00A37F4C" w:rsidRDefault="00A37F4C" w:rsidP="00A37F4C">
      <w:pPr>
        <w:spacing w:line="240" w:lineRule="auto"/>
      </w:pPr>
      <w:r>
        <w:t xml:space="preserve">L'objectif de cette activité est de faire une démonstration, de vous guider, dans la création d'un </w:t>
      </w:r>
      <w:proofErr w:type="spellStart"/>
      <w:r>
        <w:t>template</w:t>
      </w:r>
      <w:proofErr w:type="spellEnd"/>
      <w:r>
        <w:t xml:space="preserve"> d'un projet complet. Les grandes étapes de ce projet permettront de :</w:t>
      </w:r>
    </w:p>
    <w:p w14:paraId="5B42E2E5" w14:textId="1A244A8F" w:rsidR="00A37F4C" w:rsidRDefault="00A37F4C" w:rsidP="00A37F4C">
      <w:pPr>
        <w:pStyle w:val="ListParagraph"/>
        <w:numPr>
          <w:ilvl w:val="0"/>
          <w:numId w:val="31"/>
        </w:numPr>
        <w:spacing w:line="240" w:lineRule="auto"/>
      </w:pPr>
      <w:r>
        <w:t xml:space="preserve">Créer un projet </w:t>
      </w:r>
      <w:proofErr w:type="spellStart"/>
      <w:r w:rsidR="001A06DB">
        <w:t>IntelliJ</w:t>
      </w:r>
      <w:proofErr w:type="spellEnd"/>
    </w:p>
    <w:p w14:paraId="25656DBF" w14:textId="67204287" w:rsidR="00A37F4C" w:rsidRDefault="00A37F4C" w:rsidP="00A37F4C">
      <w:pPr>
        <w:pStyle w:val="ListParagraph"/>
        <w:numPr>
          <w:ilvl w:val="0"/>
          <w:numId w:val="31"/>
        </w:numPr>
        <w:spacing w:line="240" w:lineRule="auto"/>
      </w:pPr>
      <w:r>
        <w:t xml:space="preserve">Réviser la notion </w:t>
      </w:r>
      <w:r w:rsidR="001A06DB">
        <w:t>Classe.</w:t>
      </w:r>
    </w:p>
    <w:p w14:paraId="253F3134" w14:textId="6D6C75EC" w:rsidR="001A06DB" w:rsidRDefault="001A06DB" w:rsidP="00A37F4C">
      <w:pPr>
        <w:pStyle w:val="ListParagraph"/>
        <w:numPr>
          <w:ilvl w:val="0"/>
          <w:numId w:val="31"/>
        </w:numPr>
        <w:spacing w:line="240" w:lineRule="auto"/>
      </w:pPr>
      <w:r>
        <w:t>Réviser la notion de constructeur</w:t>
      </w:r>
    </w:p>
    <w:p w14:paraId="3F300E7B" w14:textId="77777777" w:rsidR="00A37F4C" w:rsidRDefault="00A37F4C" w:rsidP="00A37F4C">
      <w:pPr>
        <w:pStyle w:val="ListParagraph"/>
        <w:numPr>
          <w:ilvl w:val="0"/>
          <w:numId w:val="31"/>
        </w:numPr>
        <w:spacing w:line="240" w:lineRule="auto"/>
      </w:pPr>
      <w:r>
        <w:t>Réviser la déclaration et l'implémentation de fonction publique.</w:t>
      </w:r>
    </w:p>
    <w:p w14:paraId="31A85336" w14:textId="77777777" w:rsidR="00A37F4C" w:rsidRDefault="00A37F4C" w:rsidP="00A37F4C">
      <w:pPr>
        <w:pStyle w:val="ListParagraph"/>
        <w:numPr>
          <w:ilvl w:val="0"/>
          <w:numId w:val="31"/>
        </w:numPr>
        <w:spacing w:line="240" w:lineRule="auto"/>
      </w:pPr>
      <w:r>
        <w:t>Réviser la déclaration et l'implémentation de fonction privée.</w:t>
      </w:r>
    </w:p>
    <w:p w14:paraId="218CFFE2" w14:textId="77777777" w:rsidR="00A37F4C" w:rsidRDefault="00A37F4C" w:rsidP="00A37F4C">
      <w:pPr>
        <w:pStyle w:val="ListParagraph"/>
        <w:numPr>
          <w:ilvl w:val="0"/>
          <w:numId w:val="31"/>
        </w:numPr>
        <w:spacing w:line="240" w:lineRule="auto"/>
      </w:pPr>
      <w:r>
        <w:t>Réviser la notion d'écriture de test unitaire.</w:t>
      </w:r>
    </w:p>
    <w:p w14:paraId="39413C98" w14:textId="77777777" w:rsidR="00A37F4C" w:rsidRDefault="00A37F4C" w:rsidP="00A37F4C">
      <w:pPr>
        <w:pStyle w:val="ListParagraph"/>
        <w:numPr>
          <w:ilvl w:val="0"/>
          <w:numId w:val="31"/>
        </w:numPr>
        <w:spacing w:line="240" w:lineRule="auto"/>
      </w:pPr>
      <w:r>
        <w:t>Réviser la notion de passage de paramètre par valeur, de passage de paramètre par référence et de valeur de retour.</w:t>
      </w:r>
    </w:p>
    <w:p w14:paraId="04021D35" w14:textId="77777777" w:rsidR="00A37F4C" w:rsidRDefault="00A37F4C" w:rsidP="001A3CC1">
      <w:pPr>
        <w:rPr>
          <w:b/>
          <w:sz w:val="12"/>
          <w:szCs w:val="12"/>
        </w:rPr>
      </w:pPr>
    </w:p>
    <w:p w14:paraId="5D7B9520" w14:textId="653E41AE" w:rsidR="00A37F4C" w:rsidRPr="007C6305" w:rsidRDefault="007C6305" w:rsidP="001A3CC1">
      <w:pPr>
        <w:rPr>
          <w:b/>
        </w:rPr>
      </w:pPr>
      <w:r>
        <w:rPr>
          <w:b/>
        </w:rPr>
        <w:t>Phase1 – Préparation du projet</w:t>
      </w:r>
      <w:r w:rsidR="00910A73">
        <w:rPr>
          <w:b/>
        </w:rPr>
        <w:t xml:space="preserve"> et préparation de la suite de test</w:t>
      </w:r>
      <w:r w:rsidR="00AB62B1">
        <w:rPr>
          <w:b/>
        </w:rPr>
        <w:t>s</w:t>
      </w:r>
    </w:p>
    <w:p w14:paraId="1A6ACCAB" w14:textId="3DB98C67" w:rsidR="006A77B6" w:rsidRDefault="006A77B6" w:rsidP="006A77B6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 w:rsidRPr="00E044B3">
        <w:t>Crée</w:t>
      </w:r>
      <w:r>
        <w:t>z</w:t>
      </w:r>
      <w:r w:rsidRPr="00E044B3">
        <w:t xml:space="preserve"> un projet </w:t>
      </w:r>
      <w:proofErr w:type="spellStart"/>
      <w:r w:rsidR="006656BE">
        <w:t>IntelliJ</w:t>
      </w:r>
      <w:proofErr w:type="spellEnd"/>
      <w:r>
        <w:t xml:space="preserve"> vide.</w:t>
      </w:r>
    </w:p>
    <w:p w14:paraId="5D71DE60" w14:textId="219691DE" w:rsidR="006A77B6" w:rsidRDefault="006656BE" w:rsidP="006A77B6">
      <w:pPr>
        <w:tabs>
          <w:tab w:val="num" w:pos="1134"/>
        </w:tabs>
        <w:spacing w:after="120" w:line="259" w:lineRule="auto"/>
        <w:ind w:left="1134"/>
        <w:contextualSpacing w:val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A6CDC7" wp14:editId="3FAE3EA5">
                <wp:simplePos x="0" y="0"/>
                <wp:positionH relativeFrom="column">
                  <wp:posOffset>1822450</wp:posOffset>
                </wp:positionH>
                <wp:positionV relativeFrom="paragraph">
                  <wp:posOffset>1431925</wp:posOffset>
                </wp:positionV>
                <wp:extent cx="2908300" cy="15240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FFEE9" id="Rectangle 6" o:spid="_x0000_s1026" style="position:absolute;margin-left:143.5pt;margin-top:112.75pt;width:22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" filled="f" strokecolor="#9bbb59 [3206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5D597" wp14:editId="4C90BF16">
                <wp:simplePos x="0" y="0"/>
                <wp:positionH relativeFrom="column">
                  <wp:posOffset>1822450</wp:posOffset>
                </wp:positionH>
                <wp:positionV relativeFrom="paragraph">
                  <wp:posOffset>276225</wp:posOffset>
                </wp:positionV>
                <wp:extent cx="2908300" cy="425450"/>
                <wp:effectExtent l="0" t="0" r="2540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4254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A5B1F7" id="Rectangle 5" o:spid="_x0000_s1026" style="position:absolute;margin-left:143.5pt;margin-top:21.75pt;width:229pt;height:3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" filled="f" strokecolor="#9bbb59 [3206]">
                <v:stroke joinstyle="round"/>
              </v:rect>
            </w:pict>
          </mc:Fallback>
        </mc:AlternateContent>
      </w:r>
      <w:r w:rsidRPr="006656B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DAE22A" wp14:editId="7A6B4372">
            <wp:extent cx="4108450" cy="3175167"/>
            <wp:effectExtent l="0" t="0" r="6350" b="635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317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ABA6" w14:textId="1E60FADD" w:rsidR="00F205B9" w:rsidRDefault="00F205B9" w:rsidP="006A77B6">
      <w:pPr>
        <w:tabs>
          <w:tab w:val="num" w:pos="1134"/>
        </w:tabs>
        <w:spacing w:after="120" w:line="259" w:lineRule="auto"/>
        <w:ind w:left="1134"/>
        <w:contextualSpacing w:val="0"/>
        <w:jc w:val="left"/>
      </w:pPr>
    </w:p>
    <w:p w14:paraId="0984B7EC" w14:textId="6E10C317" w:rsidR="00F205B9" w:rsidRDefault="006656BE" w:rsidP="006A77B6">
      <w:pPr>
        <w:tabs>
          <w:tab w:val="num" w:pos="1134"/>
        </w:tabs>
        <w:spacing w:after="120" w:line="259" w:lineRule="auto"/>
        <w:ind w:left="1134"/>
        <w:contextualSpacing w:val="0"/>
        <w:jc w:val="left"/>
      </w:pPr>
      <w:r>
        <w:t xml:space="preserve">Le dossier dans lequel vous avez créez </w:t>
      </w:r>
      <w:r w:rsidR="00CA5C7A">
        <w:t>votre projet devrais ressembler à ceci et le dossier src devrait être vide.</w:t>
      </w:r>
    </w:p>
    <w:p w14:paraId="3EF09479" w14:textId="3B459F70" w:rsidR="00F205B9" w:rsidRDefault="00CA5C7A" w:rsidP="006A77B6">
      <w:pPr>
        <w:tabs>
          <w:tab w:val="num" w:pos="1134"/>
        </w:tabs>
        <w:spacing w:after="120" w:line="259" w:lineRule="auto"/>
        <w:ind w:left="1134"/>
        <w:contextualSpacing w:val="0"/>
        <w:jc w:val="left"/>
      </w:pPr>
      <w:r>
        <w:rPr>
          <w:noProof/>
        </w:rPr>
        <w:drawing>
          <wp:inline distT="0" distB="0" distL="0" distR="0" wp14:anchorId="2711D0AD" wp14:editId="0489F340">
            <wp:extent cx="5727700" cy="1438910"/>
            <wp:effectExtent l="0" t="0" r="6350" b="8890"/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6693" w14:textId="3196DB41" w:rsidR="00CA5C7A" w:rsidRDefault="00CA5C7A" w:rsidP="006A77B6">
      <w:pPr>
        <w:tabs>
          <w:tab w:val="num" w:pos="1134"/>
        </w:tabs>
        <w:spacing w:after="120" w:line="259" w:lineRule="auto"/>
        <w:ind w:left="1134"/>
        <w:contextualSpacing w:val="0"/>
        <w:jc w:val="left"/>
      </w:pPr>
      <w:r>
        <w:rPr>
          <w:noProof/>
        </w:rPr>
        <w:drawing>
          <wp:inline distT="0" distB="0" distL="0" distR="0" wp14:anchorId="0366288E" wp14:editId="59D358B1">
            <wp:extent cx="5727700" cy="1438910"/>
            <wp:effectExtent l="0" t="0" r="6350" b="889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A8B3" w14:textId="77777777" w:rsidR="00F205B9" w:rsidRPr="006A77B6" w:rsidRDefault="00F205B9" w:rsidP="006A77B6">
      <w:pPr>
        <w:tabs>
          <w:tab w:val="num" w:pos="1134"/>
        </w:tabs>
        <w:spacing w:after="120" w:line="259" w:lineRule="auto"/>
        <w:ind w:left="1134"/>
        <w:contextualSpacing w:val="0"/>
        <w:jc w:val="left"/>
      </w:pPr>
    </w:p>
    <w:p w14:paraId="78AD0CFE" w14:textId="6A734D1F" w:rsidR="00B71FF5" w:rsidRDefault="00CA5C7A" w:rsidP="00F205B9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lastRenderedPageBreak/>
        <w:t>Dans le dossier "src", c</w:t>
      </w:r>
      <w:r w:rsidR="00B71FF5">
        <w:t>réez un dossier "</w:t>
      </w:r>
      <w:r w:rsidR="00575112">
        <w:t>cours02</w:t>
      </w:r>
      <w:r w:rsidR="00B71FF5">
        <w:t>".</w:t>
      </w:r>
    </w:p>
    <w:p w14:paraId="6462A0DC" w14:textId="407404BE" w:rsidR="00575112" w:rsidRDefault="00575112" w:rsidP="00575112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 xml:space="preserve">À l'intérieur du dossier "app", créez le fichier "Application.java". </w:t>
      </w:r>
    </w:p>
    <w:p w14:paraId="3DE6CDE8" w14:textId="2E9F9206" w:rsidR="00EC17E1" w:rsidRDefault="00EC17E1" w:rsidP="00EC17E1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 xml:space="preserve">À l'intérieur du dossier "test", créez le fichier "ApplicationTest.java". </w:t>
      </w:r>
    </w:p>
    <w:p w14:paraId="7976E81F" w14:textId="36EEF378" w:rsidR="00EC17E1" w:rsidRDefault="00EC17E1" w:rsidP="00575112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rPr>
          <w:noProof/>
        </w:rPr>
        <w:drawing>
          <wp:inline distT="0" distB="0" distL="0" distR="0" wp14:anchorId="5CF68B00" wp14:editId="0BC585B0">
            <wp:extent cx="5727700" cy="1092200"/>
            <wp:effectExtent l="0" t="0" r="6350" b="0"/>
            <wp:docPr id="27" name="Picture 27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, Word&#10;&#10;Description automatically generated"/>
                    <pic:cNvPicPr/>
                  </pic:nvPicPr>
                  <pic:blipFill rotWithShape="1">
                    <a:blip r:embed="rId11"/>
                    <a:srcRect b="24095"/>
                    <a:stretch/>
                  </pic:blipFill>
                  <pic:spPr bwMode="auto">
                    <a:xfrm>
                      <a:off x="0" y="0"/>
                      <a:ext cx="572770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F1B16" w14:textId="77777777" w:rsidR="00A95336" w:rsidRDefault="00A95336" w:rsidP="00575112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2D8E0841" w14:textId="77777777" w:rsidR="00A95336" w:rsidRDefault="00A95336" w:rsidP="00575112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0F587A09" w14:textId="60BEE252" w:rsidR="00B71FF5" w:rsidRDefault="00DA0BAE" w:rsidP="00B71FF5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rPr>
          <w:noProof/>
        </w:rPr>
        <w:drawing>
          <wp:inline distT="0" distB="0" distL="0" distR="0" wp14:anchorId="45D61706" wp14:editId="389288FF">
            <wp:extent cx="5727700" cy="1016000"/>
            <wp:effectExtent l="0" t="0" r="6350" b="0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 rotWithShape="1">
                    <a:blip r:embed="rId12"/>
                    <a:srcRect b="29391"/>
                    <a:stretch/>
                  </pic:blipFill>
                  <pic:spPr bwMode="auto">
                    <a:xfrm>
                      <a:off x="0" y="0"/>
                      <a:ext cx="5727700" cy="10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D60FF" w14:textId="77777777" w:rsidR="00A95336" w:rsidRDefault="00A95336" w:rsidP="00B71FF5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63660B1D" w14:textId="77777777" w:rsidR="00A95336" w:rsidRDefault="00A95336" w:rsidP="00B71FF5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16A33581" w14:textId="347EDE1F" w:rsidR="00C846D1" w:rsidRDefault="00C846D1" w:rsidP="00B71FF5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rPr>
          <w:noProof/>
        </w:rPr>
        <w:drawing>
          <wp:inline distT="0" distB="0" distL="0" distR="0" wp14:anchorId="62C317DD" wp14:editId="6C27C00E">
            <wp:extent cx="5727700" cy="958850"/>
            <wp:effectExtent l="0" t="0" r="6350" b="0"/>
            <wp:docPr id="28" name="Picture 2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 rotWithShape="1">
                    <a:blip r:embed="rId13"/>
                    <a:srcRect b="33363"/>
                    <a:stretch/>
                  </pic:blipFill>
                  <pic:spPr bwMode="auto">
                    <a:xfrm>
                      <a:off x="0" y="0"/>
                      <a:ext cx="5727700" cy="95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C09AE" w14:textId="77777777" w:rsidR="00A95336" w:rsidRDefault="00A95336" w:rsidP="00B71FF5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3FB85641" w14:textId="77777777" w:rsidR="00644663" w:rsidRDefault="00644663" w:rsidP="00B71FF5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7B6FD28B" w14:textId="427A11CA" w:rsidR="00575112" w:rsidRDefault="00575112" w:rsidP="00575112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>Dans la classe Application, d</w:t>
      </w:r>
      <w:r w:rsidR="0007650A">
        <w:t>éclarez une méthode publique qui affiche</w:t>
      </w:r>
      <w:r w:rsidR="00632066">
        <w:t xml:space="preserve"> </w:t>
      </w:r>
      <w:r w:rsidR="0007650A">
        <w:t xml:space="preserve">le texte </w:t>
      </w:r>
      <w:r>
        <w:t>:</w:t>
      </w:r>
    </w:p>
    <w:p w14:paraId="11BA2825" w14:textId="6D01DC5D" w:rsidR="006A77B6" w:rsidRDefault="00644663" w:rsidP="00575112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>"Projet Cours 02 – Mode Application".</w:t>
      </w:r>
    </w:p>
    <w:p w14:paraId="0454AA06" w14:textId="491AC6A3" w:rsidR="0007650A" w:rsidRDefault="0007650A" w:rsidP="0007650A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 xml:space="preserve">Déclarez un </w:t>
      </w:r>
      <w:r w:rsidR="00575112">
        <w:t>"</w:t>
      </w:r>
      <w:r>
        <w:t>main</w:t>
      </w:r>
      <w:r w:rsidR="00575112">
        <w:t>"</w:t>
      </w:r>
      <w:r>
        <w:t xml:space="preserve"> qui crée l'objet application et qui utilise la méthode précédente.</w:t>
      </w:r>
    </w:p>
    <w:p w14:paraId="23433AE6" w14:textId="746F012A" w:rsidR="00DA0BAE" w:rsidRDefault="00DA0BAE" w:rsidP="0007650A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rPr>
          <w:noProof/>
        </w:rPr>
        <w:drawing>
          <wp:inline distT="0" distB="0" distL="0" distR="0" wp14:anchorId="618C9055" wp14:editId="767FC13D">
            <wp:extent cx="2502375" cy="612000"/>
            <wp:effectExtent l="0" t="0" r="0" b="0"/>
            <wp:docPr id="21" name="Picture 21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, Wor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2375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1618" w14:textId="77777777" w:rsidR="00F205B9" w:rsidRDefault="00F205B9" w:rsidP="00F205B9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77B2704C" w14:textId="77777777" w:rsidR="00DA0BAE" w:rsidRDefault="00DA0BAE" w:rsidP="00DA0BAE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0A9EC474" w14:textId="559C14AB" w:rsidR="00DA0BAE" w:rsidRDefault="00C846D1" w:rsidP="00CD7F61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>Dans la classe ApplicationTest.java</w:t>
      </w:r>
      <w:r w:rsidR="005F7317">
        <w:t>, recopiez la structure de base pour un test</w:t>
      </w:r>
      <w:r w:rsidR="00A95336">
        <w:t>.</w:t>
      </w:r>
    </w:p>
    <w:p w14:paraId="36D7CF59" w14:textId="30E3A4E0" w:rsidR="00A95336" w:rsidRPr="00A95336" w:rsidRDefault="00A95336" w:rsidP="00A953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134"/>
        <w:contextualSpacing w:val="0"/>
        <w:jc w:val="left"/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</w:pPr>
      <w:r w:rsidRPr="00A95336">
        <w:rPr>
          <w:rFonts w:ascii="Lucida Console" w:eastAsia="Times New Roman" w:hAnsi="Lucida Console" w:cs="Courier New"/>
          <w:color w:val="0033B3"/>
          <w:sz w:val="18"/>
          <w:szCs w:val="18"/>
          <w:lang w:val="en-CA" w:eastAsia="en-CA"/>
        </w:rPr>
        <w:t xml:space="preserve">import </w:t>
      </w:r>
      <w:proofErr w:type="spellStart"/>
      <w:proofErr w:type="gramStart"/>
      <w:r w:rsidRPr="00A95336">
        <w:rPr>
          <w:rFonts w:ascii="Lucida Console" w:eastAsia="Times New Roman" w:hAnsi="Lucida Console" w:cs="Courier New"/>
          <w:color w:val="000000"/>
          <w:sz w:val="18"/>
          <w:szCs w:val="18"/>
          <w:lang w:val="en-CA" w:eastAsia="en-CA"/>
        </w:rPr>
        <w:t>org.junit.jupiter.api.</w:t>
      </w:r>
      <w:r w:rsidRPr="00A95336">
        <w:rPr>
          <w:rFonts w:ascii="Lucida Console" w:eastAsia="Times New Roman" w:hAnsi="Lucida Console" w:cs="Courier New"/>
          <w:color w:val="9E880D"/>
          <w:sz w:val="18"/>
          <w:szCs w:val="18"/>
          <w:lang w:val="en-CA" w:eastAsia="en-CA"/>
        </w:rPr>
        <w:t>Test</w:t>
      </w:r>
      <w:proofErr w:type="spellEnd"/>
      <w:proofErr w:type="gramEnd"/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t>;</w:t>
      </w:r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br/>
      </w:r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br/>
      </w:r>
      <w:r w:rsidRPr="00A95336">
        <w:rPr>
          <w:rFonts w:ascii="Lucida Console" w:eastAsia="Times New Roman" w:hAnsi="Lucida Console" w:cs="Courier New"/>
          <w:color w:val="0033B3"/>
          <w:sz w:val="18"/>
          <w:szCs w:val="18"/>
          <w:lang w:val="en-CA" w:eastAsia="en-CA"/>
        </w:rPr>
        <w:t xml:space="preserve">public class </w:t>
      </w:r>
      <w:proofErr w:type="spellStart"/>
      <w:r w:rsidRPr="00A95336">
        <w:rPr>
          <w:rFonts w:ascii="Lucida Console" w:eastAsia="Times New Roman" w:hAnsi="Lucida Console" w:cs="Courier New"/>
          <w:color w:val="000000"/>
          <w:sz w:val="18"/>
          <w:szCs w:val="18"/>
          <w:lang w:val="en-CA" w:eastAsia="en-CA"/>
        </w:rPr>
        <w:t>ApplicationTest</w:t>
      </w:r>
      <w:proofErr w:type="spellEnd"/>
      <w:r w:rsidRPr="00A95336">
        <w:rPr>
          <w:rFonts w:ascii="Lucida Console" w:eastAsia="Times New Roman" w:hAnsi="Lucida Console" w:cs="Courier New"/>
          <w:color w:val="000000"/>
          <w:sz w:val="18"/>
          <w:szCs w:val="18"/>
          <w:lang w:val="en-CA" w:eastAsia="en-CA"/>
        </w:rPr>
        <w:br/>
      </w:r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t>{</w:t>
      </w:r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br/>
      </w:r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br/>
        <w:t xml:space="preserve">    </w:t>
      </w:r>
      <w:r w:rsidRPr="00A95336">
        <w:rPr>
          <w:rFonts w:ascii="Lucida Console" w:eastAsia="Times New Roman" w:hAnsi="Lucida Console" w:cs="Courier New"/>
          <w:color w:val="9E880D"/>
          <w:sz w:val="18"/>
          <w:szCs w:val="18"/>
          <w:lang w:val="en-CA" w:eastAsia="en-CA"/>
        </w:rPr>
        <w:t>@Test</w:t>
      </w:r>
      <w:r w:rsidRPr="00A95336">
        <w:rPr>
          <w:rFonts w:ascii="Lucida Console" w:eastAsia="Times New Roman" w:hAnsi="Lucida Console" w:cs="Courier New"/>
          <w:color w:val="9E880D"/>
          <w:sz w:val="18"/>
          <w:szCs w:val="18"/>
          <w:lang w:val="en-CA" w:eastAsia="en-CA"/>
        </w:rPr>
        <w:br/>
        <w:t xml:space="preserve">    </w:t>
      </w:r>
      <w:r w:rsidRPr="00A95336">
        <w:rPr>
          <w:rFonts w:ascii="Lucida Console" w:eastAsia="Times New Roman" w:hAnsi="Lucida Console" w:cs="Courier New"/>
          <w:color w:val="0033B3"/>
          <w:sz w:val="18"/>
          <w:szCs w:val="18"/>
          <w:lang w:val="en-CA" w:eastAsia="en-CA"/>
        </w:rPr>
        <w:t xml:space="preserve">public void </w:t>
      </w:r>
      <w:proofErr w:type="gramStart"/>
      <w:r w:rsidRPr="00A95336">
        <w:rPr>
          <w:rFonts w:ascii="Lucida Console" w:eastAsia="Times New Roman" w:hAnsi="Lucida Console" w:cs="Courier New"/>
          <w:color w:val="00627A"/>
          <w:sz w:val="18"/>
          <w:szCs w:val="18"/>
          <w:lang w:val="en-CA" w:eastAsia="en-CA"/>
        </w:rPr>
        <w:t>test</w:t>
      </w:r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t>(</w:t>
      </w:r>
      <w:proofErr w:type="gramEnd"/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t>)</w:t>
      </w:r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br/>
        <w:t xml:space="preserve"> </w:t>
      </w:r>
      <w:proofErr w:type="gramStart"/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t xml:space="preserve">   {</w:t>
      </w:r>
      <w:proofErr w:type="gramEnd"/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br/>
        <w:t xml:space="preserve">        </w:t>
      </w:r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br/>
        <w:t xml:space="preserve">  </w:t>
      </w:r>
      <w:proofErr w:type="gramStart"/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t xml:space="preserve">  }</w:t>
      </w:r>
      <w:proofErr w:type="gramEnd"/>
      <w:r w:rsidRPr="00A95336">
        <w:rPr>
          <w:rFonts w:ascii="Lucida Console" w:eastAsia="Times New Roman" w:hAnsi="Lucida Console" w:cs="Courier New"/>
          <w:color w:val="080808"/>
          <w:sz w:val="18"/>
          <w:szCs w:val="18"/>
          <w:lang w:val="en-CA" w:eastAsia="en-CA"/>
        </w:rPr>
        <w:br/>
        <w:t>}</w:t>
      </w:r>
    </w:p>
    <w:p w14:paraId="5FD1B651" w14:textId="77777777" w:rsidR="00A95336" w:rsidRPr="00A95336" w:rsidRDefault="00A95336" w:rsidP="00A95336">
      <w:pPr>
        <w:tabs>
          <w:tab w:val="num" w:pos="1134"/>
        </w:tabs>
        <w:spacing w:line="259" w:lineRule="auto"/>
        <w:contextualSpacing w:val="0"/>
        <w:jc w:val="left"/>
        <w:rPr>
          <w:lang w:val="en-CA"/>
        </w:rPr>
      </w:pPr>
    </w:p>
    <w:p w14:paraId="39480EAA" w14:textId="66C408A2" w:rsidR="00CD7F61" w:rsidRDefault="00A95336" w:rsidP="00A95336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 xml:space="preserve">Dans la méthode de test, affichez le message : </w:t>
      </w:r>
      <w:r w:rsidR="00911FB0">
        <w:t>"Projet Cours 02 – Mode Test".</w:t>
      </w:r>
    </w:p>
    <w:p w14:paraId="2998E136" w14:textId="4EC68432" w:rsidR="00A95336" w:rsidRDefault="00A95336" w:rsidP="00A95336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>Exécutez le test et vous devriez obtenir le message suivant :</w:t>
      </w:r>
    </w:p>
    <w:p w14:paraId="68FA2919" w14:textId="5CC5521E" w:rsidR="00926FC0" w:rsidRDefault="00A95336" w:rsidP="00A95336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rPr>
          <w:noProof/>
        </w:rPr>
        <w:drawing>
          <wp:inline distT="0" distB="0" distL="0" distR="0" wp14:anchorId="5848272E" wp14:editId="506BC070">
            <wp:extent cx="3405453" cy="612000"/>
            <wp:effectExtent l="0" t="0" r="5080" b="0"/>
            <wp:docPr id="29" name="Picture 2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5453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2909" w14:textId="77777777" w:rsidR="00A95336" w:rsidRDefault="00A95336" w:rsidP="00A95336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2C6B7661" w14:textId="4D0C7C4F" w:rsidR="006A77B6" w:rsidRPr="00E044B3" w:rsidRDefault="00926FC0" w:rsidP="006A77B6">
      <w:pPr>
        <w:numPr>
          <w:ilvl w:val="0"/>
          <w:numId w:val="32"/>
        </w:numPr>
        <w:tabs>
          <w:tab w:val="num" w:pos="1134"/>
        </w:tabs>
        <w:spacing w:after="120" w:line="259" w:lineRule="auto"/>
        <w:ind w:left="1134" w:hanging="1134"/>
        <w:contextualSpacing w:val="0"/>
        <w:jc w:val="left"/>
      </w:pPr>
      <w:r>
        <w:t>Comme je ne peux déb</w:t>
      </w:r>
      <w:r w:rsidR="004402ED">
        <w:t>ogu</w:t>
      </w:r>
      <w:r>
        <w:t xml:space="preserve">er chaque étudiant un à un, utilisez l'archive </w:t>
      </w:r>
      <w:r w:rsidR="00771E29">
        <w:t>DemonstrationCours0</w:t>
      </w:r>
      <w:r w:rsidR="00A95336">
        <w:t>2</w:t>
      </w:r>
      <w:r w:rsidR="00771E29">
        <w:t>Phase01.zip</w:t>
      </w:r>
      <w:r>
        <w:t xml:space="preserve"> si vous rencontrez des difficultés.</w:t>
      </w:r>
    </w:p>
    <w:p w14:paraId="3977B691" w14:textId="77777777" w:rsidR="00010CDC" w:rsidRPr="004B2733" w:rsidRDefault="00010CDC" w:rsidP="001A3CC1">
      <w:pPr>
        <w:rPr>
          <w:b/>
          <w:szCs w:val="20"/>
        </w:rPr>
      </w:pPr>
    </w:p>
    <w:p w14:paraId="6432C736" w14:textId="2DCBC75E" w:rsidR="00897A9A" w:rsidRDefault="00897A9A" w:rsidP="00897A9A">
      <w:pPr>
        <w:spacing w:after="240"/>
        <w:contextualSpacing w:val="0"/>
        <w:rPr>
          <w:b/>
        </w:rPr>
      </w:pPr>
      <w:r>
        <w:rPr>
          <w:b/>
        </w:rPr>
        <w:lastRenderedPageBreak/>
        <w:t xml:space="preserve">Phase2 – Revue des </w:t>
      </w:r>
      <w:r w:rsidR="008A481A">
        <w:rPr>
          <w:b/>
        </w:rPr>
        <w:t xml:space="preserve">constructeurs et des </w:t>
      </w:r>
      <w:r>
        <w:rPr>
          <w:b/>
        </w:rPr>
        <w:t>fonctions publiques, du passage par copie et des valeurs de retour.</w:t>
      </w:r>
    </w:p>
    <w:p w14:paraId="5047245E" w14:textId="6ACB6C82" w:rsidR="00897A9A" w:rsidRDefault="00897A9A" w:rsidP="00897A9A">
      <w:pPr>
        <w:spacing w:before="240"/>
        <w:contextualSpacing w:val="0"/>
        <w:rPr>
          <w:bCs/>
        </w:rPr>
      </w:pPr>
      <w:r w:rsidRPr="00897A9A">
        <w:rPr>
          <w:bCs/>
        </w:rPr>
        <w:t xml:space="preserve">Nous </w:t>
      </w:r>
      <w:r>
        <w:rPr>
          <w:bCs/>
        </w:rPr>
        <w:t>tentons de déclarer dans le "main", un</w:t>
      </w:r>
      <w:r w:rsidR="00D30A4F">
        <w:rPr>
          <w:bCs/>
        </w:rPr>
        <w:t>e</w:t>
      </w:r>
      <w:r>
        <w:rPr>
          <w:bCs/>
        </w:rPr>
        <w:t xml:space="preserve"> force de 100N, orient</w:t>
      </w:r>
      <w:r w:rsidR="00D30A4F">
        <w:rPr>
          <w:bCs/>
        </w:rPr>
        <w:t>ée</w:t>
      </w:r>
      <w:r>
        <w:rPr>
          <w:bCs/>
        </w:rPr>
        <w:t xml:space="preserve"> à 30</w:t>
      </w:r>
      <w:r>
        <w:rPr>
          <w:rFonts w:cstheme="majorHAnsi"/>
          <w:bCs/>
        </w:rPr>
        <w:t>°</w:t>
      </w:r>
      <w:r>
        <w:rPr>
          <w:bCs/>
        </w:rPr>
        <w:t xml:space="preserve">. Toutefois, les fonctions trigonométriques de la librairie </w:t>
      </w:r>
      <w:proofErr w:type="spellStart"/>
      <w:proofErr w:type="gramStart"/>
      <w:r w:rsidR="00E372FE">
        <w:rPr>
          <w:bCs/>
        </w:rPr>
        <w:t>java.lang</w:t>
      </w:r>
      <w:proofErr w:type="gramEnd"/>
      <w:r w:rsidR="00E372FE">
        <w:rPr>
          <w:bCs/>
        </w:rPr>
        <w:t>.</w:t>
      </w:r>
      <w:r w:rsidR="00033FCF">
        <w:rPr>
          <w:bCs/>
        </w:rPr>
        <w:t>Math</w:t>
      </w:r>
      <w:proofErr w:type="spellEnd"/>
      <w:r>
        <w:rPr>
          <w:bCs/>
        </w:rPr>
        <w:t xml:space="preserve"> fonction</w:t>
      </w:r>
      <w:r w:rsidR="00D30A4F">
        <w:rPr>
          <w:bCs/>
        </w:rPr>
        <w:t>nent</w:t>
      </w:r>
      <w:r>
        <w:rPr>
          <w:bCs/>
        </w:rPr>
        <w:t xml:space="preserve"> avec des angles en radian.</w:t>
      </w:r>
    </w:p>
    <w:p w14:paraId="31F91D10" w14:textId="268C4B46" w:rsidR="00B12473" w:rsidRDefault="00D22807" w:rsidP="00B12473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>Dans le dossier "</w:t>
      </w:r>
      <w:r w:rsidR="00AD33E7">
        <w:t>cours</w:t>
      </w:r>
      <w:r>
        <w:t>", c</w:t>
      </w:r>
      <w:r w:rsidR="00B12473">
        <w:t>réez un</w:t>
      </w:r>
      <w:r w:rsidR="00AD33E7">
        <w:t>e</w:t>
      </w:r>
      <w:r w:rsidR="00B12473">
        <w:t xml:space="preserve"> "</w:t>
      </w:r>
      <w:r w:rsidR="00AD33E7">
        <w:t>V</w:t>
      </w:r>
      <w:r w:rsidR="00B12473">
        <w:t>ecteur</w:t>
      </w:r>
      <w:r w:rsidR="00AD33E7">
        <w:t>.java</w:t>
      </w:r>
      <w:r w:rsidR="00B12473">
        <w:t>".</w:t>
      </w:r>
    </w:p>
    <w:p w14:paraId="6F307FCA" w14:textId="73CC332B" w:rsidR="00A0569C" w:rsidRDefault="00A0569C" w:rsidP="00A0569C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>Définissez quatre propriétés privées à cette classe :</w:t>
      </w:r>
    </w:p>
    <w:p w14:paraId="29B37583" w14:textId="3676DA90" w:rsidR="00A0569C" w:rsidRDefault="00A0569C" w:rsidP="00A0569C">
      <w:pPr>
        <w:pStyle w:val="ListParagraph"/>
        <w:numPr>
          <w:ilvl w:val="0"/>
          <w:numId w:val="31"/>
        </w:numPr>
        <w:tabs>
          <w:tab w:val="num" w:pos="1985"/>
        </w:tabs>
        <w:spacing w:line="259" w:lineRule="auto"/>
        <w:ind w:left="1985" w:hanging="284"/>
        <w:contextualSpacing w:val="0"/>
        <w:jc w:val="left"/>
      </w:pPr>
      <w:r>
        <w:t>Son amplitude</w:t>
      </w:r>
    </w:p>
    <w:p w14:paraId="08AB9C8F" w14:textId="0EF181D7" w:rsidR="00A0569C" w:rsidRDefault="00A0569C" w:rsidP="00A0569C">
      <w:pPr>
        <w:pStyle w:val="ListParagraph"/>
        <w:numPr>
          <w:ilvl w:val="0"/>
          <w:numId w:val="31"/>
        </w:numPr>
        <w:tabs>
          <w:tab w:val="num" w:pos="1985"/>
        </w:tabs>
        <w:spacing w:line="259" w:lineRule="auto"/>
        <w:ind w:left="1985" w:hanging="284"/>
        <w:contextualSpacing w:val="0"/>
        <w:jc w:val="left"/>
      </w:pPr>
      <w:r>
        <w:t>Son orientation</w:t>
      </w:r>
    </w:p>
    <w:p w14:paraId="7BD3FFDD" w14:textId="3EED1E62" w:rsidR="00A0569C" w:rsidRDefault="00A0569C" w:rsidP="00A0569C">
      <w:pPr>
        <w:pStyle w:val="ListParagraph"/>
        <w:numPr>
          <w:ilvl w:val="0"/>
          <w:numId w:val="31"/>
        </w:numPr>
        <w:tabs>
          <w:tab w:val="num" w:pos="1985"/>
        </w:tabs>
        <w:spacing w:line="259" w:lineRule="auto"/>
        <w:ind w:left="1985" w:hanging="284"/>
        <w:contextualSpacing w:val="0"/>
        <w:jc w:val="left"/>
      </w:pPr>
      <w:r>
        <w:t>Sa coordonnée en x</w:t>
      </w:r>
    </w:p>
    <w:p w14:paraId="1C468938" w14:textId="620ECFC6" w:rsidR="00A0569C" w:rsidRDefault="00A0569C" w:rsidP="00A0569C">
      <w:pPr>
        <w:pStyle w:val="ListParagraph"/>
        <w:numPr>
          <w:ilvl w:val="0"/>
          <w:numId w:val="31"/>
        </w:numPr>
        <w:tabs>
          <w:tab w:val="num" w:pos="1985"/>
        </w:tabs>
        <w:spacing w:line="259" w:lineRule="auto"/>
        <w:ind w:left="1985" w:hanging="284"/>
        <w:contextualSpacing w:val="0"/>
        <w:jc w:val="left"/>
      </w:pPr>
      <w:r>
        <w:t>Sa coordonnée en y</w:t>
      </w:r>
    </w:p>
    <w:p w14:paraId="6D45C162" w14:textId="49112C7C" w:rsidR="00A0569C" w:rsidRDefault="00A0569C" w:rsidP="00A0569C">
      <w:pPr>
        <w:spacing w:line="259" w:lineRule="auto"/>
        <w:contextualSpacing w:val="0"/>
        <w:jc w:val="left"/>
      </w:pPr>
    </w:p>
    <w:p w14:paraId="32E47B85" w14:textId="4FAC9E19" w:rsidR="00A0569C" w:rsidRDefault="00A0569C" w:rsidP="00A0569C">
      <w:pPr>
        <w:spacing w:line="259" w:lineRule="auto"/>
        <w:ind w:left="1134"/>
        <w:contextualSpacing w:val="0"/>
        <w:jc w:val="left"/>
      </w:pPr>
      <w:r>
        <w:t>Définissez un constructeur par défaut qui initialise toute ces données à 0.</w:t>
      </w:r>
    </w:p>
    <w:p w14:paraId="50CC1B1E" w14:textId="77777777" w:rsidR="00A0569C" w:rsidRDefault="00A0569C" w:rsidP="00A0569C">
      <w:pPr>
        <w:spacing w:line="259" w:lineRule="auto"/>
        <w:ind w:left="1134"/>
        <w:contextualSpacing w:val="0"/>
        <w:jc w:val="left"/>
      </w:pPr>
    </w:p>
    <w:p w14:paraId="46AEDA18" w14:textId="45CDDAF2" w:rsidR="00632066" w:rsidRDefault="00C9020E" w:rsidP="00632066">
      <w:pPr>
        <w:spacing w:line="259" w:lineRule="auto"/>
        <w:ind w:left="1134"/>
        <w:contextualSpacing w:val="0"/>
        <w:jc w:val="left"/>
      </w:pPr>
      <w:r>
        <w:t xml:space="preserve">Définissez les </w:t>
      </w:r>
      <w:r w:rsidR="00632066">
        <w:t>quatre</w:t>
      </w:r>
      <w:r>
        <w:t xml:space="preserve"> accesseurs à cette classe.</w:t>
      </w:r>
    </w:p>
    <w:p w14:paraId="417716AB" w14:textId="77777777" w:rsidR="0034197A" w:rsidRDefault="0034197A" w:rsidP="00B12473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7C42FFD4" w14:textId="5558C25C" w:rsidR="00040B7F" w:rsidRPr="00040B7F" w:rsidRDefault="00632066" w:rsidP="00E100AB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 xml:space="preserve">Créez une </w:t>
      </w:r>
      <w:r w:rsidR="004C4AC4">
        <w:t xml:space="preserve">méthode de </w:t>
      </w:r>
      <w:r>
        <w:t xml:space="preserve">test pour </w:t>
      </w:r>
      <w:r w:rsidR="004C4AC4">
        <w:t>ce constructeur et ces accesseurs dans le fichier ApplicationTest.java</w:t>
      </w:r>
      <w:r w:rsidR="003C6532">
        <w:t>.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111"/>
        <w:gridCol w:w="3770"/>
      </w:tblGrid>
      <w:tr w:rsidR="00677A4B" w:rsidRPr="00C7710D" w14:paraId="26C67CD6" w14:textId="77777777" w:rsidTr="004C0E77">
        <w:tc>
          <w:tcPr>
            <w:tcW w:w="7881" w:type="dxa"/>
            <w:gridSpan w:val="2"/>
            <w:vAlign w:val="bottom"/>
          </w:tcPr>
          <w:p w14:paraId="7ED404BB" w14:textId="77777777" w:rsidR="00677A4B" w:rsidRPr="00D25DBD" w:rsidRDefault="00677A4B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5DBD">
              <w:rPr>
                <w:rFonts w:ascii="Arial" w:hAnsi="Arial" w:cs="Arial"/>
                <w:sz w:val="18"/>
                <w:szCs w:val="18"/>
              </w:rPr>
              <w:t>Jeu d'essais</w:t>
            </w:r>
          </w:p>
        </w:tc>
      </w:tr>
      <w:tr w:rsidR="00677A4B" w:rsidRPr="00C7710D" w14:paraId="5B53A779" w14:textId="77777777" w:rsidTr="00677A4B">
        <w:tc>
          <w:tcPr>
            <w:tcW w:w="4111" w:type="dxa"/>
            <w:vAlign w:val="bottom"/>
          </w:tcPr>
          <w:p w14:paraId="27AFDDCF" w14:textId="77777777" w:rsidR="00677A4B" w:rsidRPr="00D25DBD" w:rsidRDefault="00677A4B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5DBD">
              <w:rPr>
                <w:rFonts w:ascii="Arial" w:hAnsi="Arial" w:cs="Arial"/>
                <w:sz w:val="18"/>
                <w:szCs w:val="18"/>
              </w:rPr>
              <w:t>Entrée</w:t>
            </w:r>
          </w:p>
        </w:tc>
        <w:tc>
          <w:tcPr>
            <w:tcW w:w="3770" w:type="dxa"/>
            <w:vAlign w:val="bottom"/>
          </w:tcPr>
          <w:p w14:paraId="20DD0D4B" w14:textId="77777777" w:rsidR="00677A4B" w:rsidRPr="00D25DBD" w:rsidRDefault="00677A4B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Sortie</w:t>
            </w:r>
          </w:p>
        </w:tc>
      </w:tr>
      <w:tr w:rsidR="00677A4B" w:rsidRPr="00B000B2" w14:paraId="27F1AE22" w14:textId="77777777" w:rsidTr="00677A4B">
        <w:tc>
          <w:tcPr>
            <w:tcW w:w="4111" w:type="dxa"/>
          </w:tcPr>
          <w:p w14:paraId="334CB3C2" w14:textId="32FDC5A9" w:rsidR="00677A4B" w:rsidRPr="00D25DBD" w:rsidRDefault="00677A4B" w:rsidP="001032A6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Vecteur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unVecteur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Vecteur(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</w:tc>
        <w:tc>
          <w:tcPr>
            <w:tcW w:w="3770" w:type="dxa"/>
            <w:vAlign w:val="center"/>
          </w:tcPr>
          <w:p w14:paraId="36173674" w14:textId="33FE7F80" w:rsidR="00677A4B" w:rsidRDefault="00677A4B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 vaut 0.</w:t>
            </w:r>
          </w:p>
          <w:p w14:paraId="52203B66" w14:textId="5A4C1640" w:rsidR="00677A4B" w:rsidRDefault="00677A4B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Y vaut 0.</w:t>
            </w:r>
          </w:p>
          <w:p w14:paraId="6D8F12F9" w14:textId="4FB127AE" w:rsidR="00677A4B" w:rsidRDefault="00677A4B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Amplitude vaut 0.</w:t>
            </w:r>
          </w:p>
          <w:p w14:paraId="2098FB69" w14:textId="0455191D" w:rsidR="00677A4B" w:rsidRPr="00D25DBD" w:rsidRDefault="00677A4B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vaut 0.</w:t>
            </w:r>
          </w:p>
        </w:tc>
      </w:tr>
    </w:tbl>
    <w:p w14:paraId="2CDD86A4" w14:textId="55159F44" w:rsidR="00040B7F" w:rsidRDefault="00040B7F" w:rsidP="00040B7F">
      <w:pPr>
        <w:spacing w:line="259" w:lineRule="auto"/>
        <w:ind w:left="1134"/>
        <w:contextualSpacing w:val="0"/>
        <w:jc w:val="left"/>
        <w:rPr>
          <w:lang w:val="fr-FR"/>
        </w:rPr>
      </w:pPr>
    </w:p>
    <w:p w14:paraId="398BDE54" w14:textId="45DD0233" w:rsidR="00677A4B" w:rsidRDefault="00677A4B" w:rsidP="00040B7F">
      <w:pPr>
        <w:spacing w:line="259" w:lineRule="auto"/>
        <w:ind w:left="1134"/>
        <w:contextualSpacing w:val="0"/>
        <w:jc w:val="left"/>
        <w:rPr>
          <w:lang w:val="fr-FR"/>
        </w:rPr>
      </w:pPr>
    </w:p>
    <w:p w14:paraId="6BC3125D" w14:textId="368D6A8C" w:rsidR="00B64E5F" w:rsidRDefault="00B64E5F" w:rsidP="00040B7F">
      <w:pPr>
        <w:spacing w:line="259" w:lineRule="auto"/>
        <w:ind w:left="1134"/>
        <w:contextualSpacing w:val="0"/>
        <w:jc w:val="left"/>
        <w:rPr>
          <w:lang w:val="fr-FR"/>
        </w:rPr>
      </w:pPr>
      <w:r>
        <w:rPr>
          <w:lang w:val="fr-FR"/>
        </w:rPr>
        <w:t>Validez que vos tests passez en observant l'icône et le message suivant.</w:t>
      </w:r>
    </w:p>
    <w:p w14:paraId="6A3D4311" w14:textId="6B4E08DC" w:rsidR="00B64E5F" w:rsidRDefault="00B64E5F" w:rsidP="00040B7F">
      <w:pPr>
        <w:spacing w:line="259" w:lineRule="auto"/>
        <w:ind w:left="1134"/>
        <w:contextualSpacing w:val="0"/>
        <w:jc w:val="left"/>
        <w:rPr>
          <w:lang w:val="fr-FR"/>
        </w:rPr>
      </w:pPr>
      <w:r>
        <w:rPr>
          <w:noProof/>
        </w:rPr>
        <w:drawing>
          <wp:inline distT="0" distB="0" distL="0" distR="0" wp14:anchorId="61ED23F7" wp14:editId="32BF025A">
            <wp:extent cx="663429" cy="21600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429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C860" w14:textId="1E31C672" w:rsidR="00B64E5F" w:rsidRDefault="00B64E5F" w:rsidP="00040B7F">
      <w:pPr>
        <w:spacing w:line="259" w:lineRule="auto"/>
        <w:ind w:left="1134"/>
        <w:contextualSpacing w:val="0"/>
        <w:jc w:val="left"/>
        <w:rPr>
          <w:lang w:val="fr-FR"/>
        </w:rPr>
      </w:pPr>
    </w:p>
    <w:p w14:paraId="7696C666" w14:textId="07BD530E" w:rsidR="00B64E5F" w:rsidRDefault="00B64E5F" w:rsidP="00040B7F">
      <w:pPr>
        <w:spacing w:line="259" w:lineRule="auto"/>
        <w:ind w:left="1134"/>
        <w:contextualSpacing w:val="0"/>
        <w:jc w:val="left"/>
        <w:rPr>
          <w:lang w:val="fr-FR"/>
        </w:rPr>
      </w:pPr>
      <w:r>
        <w:rPr>
          <w:noProof/>
        </w:rPr>
        <w:drawing>
          <wp:inline distT="0" distB="0" distL="0" distR="0" wp14:anchorId="2D86BCA7" wp14:editId="4D3BBC8D">
            <wp:extent cx="1930120" cy="360000"/>
            <wp:effectExtent l="0" t="0" r="0" b="2540"/>
            <wp:docPr id="32" name="Picture 3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picture containing graphical user interfac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012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EDCC" w14:textId="67DA56F1" w:rsidR="00B64E5F" w:rsidRDefault="00B64E5F" w:rsidP="00040B7F">
      <w:pPr>
        <w:spacing w:line="259" w:lineRule="auto"/>
        <w:ind w:left="1134"/>
        <w:contextualSpacing w:val="0"/>
        <w:jc w:val="left"/>
        <w:rPr>
          <w:lang w:val="fr-FR"/>
        </w:rPr>
      </w:pPr>
    </w:p>
    <w:p w14:paraId="3E463F5B" w14:textId="58EC2FEF" w:rsidR="00B64E5F" w:rsidRDefault="00B64E5F" w:rsidP="00040B7F">
      <w:pPr>
        <w:spacing w:line="259" w:lineRule="auto"/>
        <w:ind w:left="1134"/>
        <w:contextualSpacing w:val="0"/>
        <w:jc w:val="left"/>
        <w:rPr>
          <w:lang w:val="fr-FR"/>
        </w:rPr>
      </w:pPr>
      <w:r>
        <w:rPr>
          <w:lang w:val="fr-FR"/>
        </w:rPr>
        <w:t xml:space="preserve">Une erreur serait </w:t>
      </w:r>
      <w:r w:rsidR="004D60DF">
        <w:rPr>
          <w:lang w:val="fr-FR"/>
        </w:rPr>
        <w:t>montrée</w:t>
      </w:r>
      <w:r>
        <w:rPr>
          <w:lang w:val="fr-FR"/>
        </w:rPr>
        <w:t xml:space="preserve"> par l'</w:t>
      </w:r>
      <w:r w:rsidR="004D60DF">
        <w:rPr>
          <w:lang w:val="fr-FR"/>
        </w:rPr>
        <w:t>icône</w:t>
      </w:r>
      <w:r>
        <w:rPr>
          <w:lang w:val="fr-FR"/>
        </w:rPr>
        <w:t xml:space="preserve"> et le message suivant :</w:t>
      </w:r>
    </w:p>
    <w:p w14:paraId="4B6CCB0F" w14:textId="67ECDB3B" w:rsidR="00B64E5F" w:rsidRDefault="00D65C93" w:rsidP="00040B7F">
      <w:pPr>
        <w:spacing w:line="259" w:lineRule="auto"/>
        <w:ind w:left="1134"/>
        <w:contextualSpacing w:val="0"/>
        <w:jc w:val="left"/>
        <w:rPr>
          <w:lang w:val="fr-FR"/>
        </w:rPr>
      </w:pPr>
      <w:r>
        <w:rPr>
          <w:noProof/>
        </w:rPr>
        <w:drawing>
          <wp:inline distT="0" distB="0" distL="0" distR="0" wp14:anchorId="04A35D33" wp14:editId="5EBF0ECD">
            <wp:extent cx="664615" cy="2160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615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65BB" w14:textId="62A7B0A0" w:rsidR="00B64E5F" w:rsidRDefault="00B64E5F" w:rsidP="00040B7F">
      <w:pPr>
        <w:spacing w:line="259" w:lineRule="auto"/>
        <w:ind w:left="1134"/>
        <w:contextualSpacing w:val="0"/>
        <w:jc w:val="left"/>
        <w:rPr>
          <w:lang w:val="fr-FR"/>
        </w:rPr>
      </w:pPr>
    </w:p>
    <w:p w14:paraId="562FE861" w14:textId="5A074CD1" w:rsidR="00D65C93" w:rsidRDefault="00D65C93" w:rsidP="00040B7F">
      <w:pPr>
        <w:spacing w:line="259" w:lineRule="auto"/>
        <w:ind w:left="1134"/>
        <w:contextualSpacing w:val="0"/>
        <w:jc w:val="left"/>
        <w:rPr>
          <w:lang w:val="fr-FR"/>
        </w:rPr>
      </w:pPr>
      <w:r>
        <w:rPr>
          <w:noProof/>
        </w:rPr>
        <w:drawing>
          <wp:inline distT="0" distB="0" distL="0" distR="0" wp14:anchorId="64611921" wp14:editId="3E458C38">
            <wp:extent cx="3539183" cy="720000"/>
            <wp:effectExtent l="0" t="0" r="4445" b="4445"/>
            <wp:docPr id="34" name="Picture 3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918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DD1E" w14:textId="77777777" w:rsidR="00D65C93" w:rsidRPr="00040B7F" w:rsidRDefault="00D65C93" w:rsidP="00040B7F">
      <w:pPr>
        <w:spacing w:line="259" w:lineRule="auto"/>
        <w:ind w:left="1134"/>
        <w:contextualSpacing w:val="0"/>
        <w:jc w:val="left"/>
        <w:rPr>
          <w:lang w:val="fr-FR"/>
        </w:rPr>
      </w:pPr>
    </w:p>
    <w:p w14:paraId="0446C5A4" w14:textId="46D8726E" w:rsidR="00D65C93" w:rsidRDefault="00C81820" w:rsidP="00D65C93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>Ajoutez un</w:t>
      </w:r>
      <w:r w:rsidR="00D65C93">
        <w:t xml:space="preserve"> constructeur</w:t>
      </w:r>
      <w:r w:rsidR="00184DEB">
        <w:t xml:space="preserve"> par initialisation</w:t>
      </w:r>
      <w:r w:rsidR="00D65C93">
        <w:t xml:space="preserve"> qui reçoit l'amplitude et l'orientation d'une force. Elle assigne ces deux paramètres au vecteur.</w:t>
      </w:r>
    </w:p>
    <w:p w14:paraId="2FD69013" w14:textId="5561EECF" w:rsidR="00D65C93" w:rsidRDefault="00D65C93" w:rsidP="00D65C93">
      <w:pPr>
        <w:spacing w:line="259" w:lineRule="auto"/>
        <w:ind w:left="1134"/>
        <w:contextualSpacing w:val="0"/>
        <w:jc w:val="left"/>
      </w:pPr>
    </w:p>
    <w:p w14:paraId="5653B940" w14:textId="401DCE00" w:rsidR="00677A4B" w:rsidRDefault="00D65C93" w:rsidP="00776D50">
      <w:pPr>
        <w:spacing w:line="259" w:lineRule="auto"/>
        <w:ind w:left="1134"/>
        <w:contextualSpacing w:val="0"/>
        <w:jc w:val="left"/>
      </w:pPr>
      <w:r>
        <w:t>Écrivez un test unitaire qui vérifie le fonctionnement de ce constructeur</w:t>
      </w:r>
      <w:r w:rsidR="00BF1A59">
        <w:t>.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111"/>
        <w:gridCol w:w="3770"/>
      </w:tblGrid>
      <w:tr w:rsidR="00677A4B" w:rsidRPr="00C7710D" w14:paraId="0AD09D8E" w14:textId="77777777" w:rsidTr="004C0E77">
        <w:tc>
          <w:tcPr>
            <w:tcW w:w="7881" w:type="dxa"/>
            <w:gridSpan w:val="2"/>
            <w:vAlign w:val="bottom"/>
          </w:tcPr>
          <w:p w14:paraId="52510F9B" w14:textId="77777777" w:rsidR="00677A4B" w:rsidRPr="00D25DBD" w:rsidRDefault="00677A4B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5DBD">
              <w:rPr>
                <w:rFonts w:ascii="Arial" w:hAnsi="Arial" w:cs="Arial"/>
                <w:sz w:val="18"/>
                <w:szCs w:val="18"/>
              </w:rPr>
              <w:t>Jeu d'essais</w:t>
            </w:r>
          </w:p>
        </w:tc>
      </w:tr>
      <w:tr w:rsidR="00677A4B" w:rsidRPr="00C7710D" w14:paraId="7C493BF8" w14:textId="77777777" w:rsidTr="00677A4B">
        <w:tc>
          <w:tcPr>
            <w:tcW w:w="4111" w:type="dxa"/>
            <w:vAlign w:val="bottom"/>
          </w:tcPr>
          <w:p w14:paraId="003907D0" w14:textId="77777777" w:rsidR="00677A4B" w:rsidRPr="00D25DBD" w:rsidRDefault="00677A4B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5DBD">
              <w:rPr>
                <w:rFonts w:ascii="Arial" w:hAnsi="Arial" w:cs="Arial"/>
                <w:sz w:val="18"/>
                <w:szCs w:val="18"/>
              </w:rPr>
              <w:t>Entrée</w:t>
            </w:r>
          </w:p>
        </w:tc>
        <w:tc>
          <w:tcPr>
            <w:tcW w:w="3770" w:type="dxa"/>
            <w:vAlign w:val="bottom"/>
          </w:tcPr>
          <w:p w14:paraId="26ED6505" w14:textId="77777777" w:rsidR="00677A4B" w:rsidRPr="00D25DBD" w:rsidRDefault="00677A4B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Sortie</w:t>
            </w:r>
          </w:p>
        </w:tc>
      </w:tr>
      <w:tr w:rsidR="00677A4B" w:rsidRPr="00B000B2" w14:paraId="22FC9128" w14:textId="77777777" w:rsidTr="00677A4B">
        <w:tc>
          <w:tcPr>
            <w:tcW w:w="4111" w:type="dxa"/>
          </w:tcPr>
          <w:p w14:paraId="59BB91FE" w14:textId="77777777" w:rsidR="00677A4B" w:rsidRDefault="00677A4B" w:rsidP="001032A6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Force : 100</w:t>
            </w:r>
          </w:p>
          <w:p w14:paraId="208E8870" w14:textId="13E5272C" w:rsidR="00677A4B" w:rsidRPr="00D25DBD" w:rsidRDefault="00677A4B" w:rsidP="001032A6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: π / 6</w:t>
            </w:r>
          </w:p>
        </w:tc>
        <w:tc>
          <w:tcPr>
            <w:tcW w:w="3770" w:type="dxa"/>
            <w:vAlign w:val="center"/>
          </w:tcPr>
          <w:p w14:paraId="17150788" w14:textId="77777777" w:rsidR="00677A4B" w:rsidRDefault="00677A4B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 vaut 0.</w:t>
            </w:r>
          </w:p>
          <w:p w14:paraId="1CCEB3E4" w14:textId="77777777" w:rsidR="00677A4B" w:rsidRDefault="00677A4B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Y vaut 0.</w:t>
            </w:r>
          </w:p>
          <w:p w14:paraId="40D7F03E" w14:textId="2C62370A" w:rsidR="00677A4B" w:rsidRDefault="00677A4B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Amplitude vaut 100.</w:t>
            </w:r>
          </w:p>
          <w:p w14:paraId="37286021" w14:textId="095C1902" w:rsidR="00677A4B" w:rsidRPr="00D25DBD" w:rsidRDefault="00677A4B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vaut π / 6.</w:t>
            </w:r>
          </w:p>
        </w:tc>
      </w:tr>
    </w:tbl>
    <w:p w14:paraId="1ECDA574" w14:textId="77777777" w:rsidR="00677A4B" w:rsidRPr="00040B7F" w:rsidRDefault="00677A4B" w:rsidP="00BF1A59">
      <w:pPr>
        <w:spacing w:line="259" w:lineRule="auto"/>
        <w:ind w:left="1134"/>
        <w:contextualSpacing w:val="0"/>
        <w:jc w:val="left"/>
      </w:pPr>
    </w:p>
    <w:p w14:paraId="29A07F6B" w14:textId="29978435" w:rsidR="006C2336" w:rsidRPr="00E044B3" w:rsidRDefault="006C2336" w:rsidP="006C2336">
      <w:pPr>
        <w:numPr>
          <w:ilvl w:val="0"/>
          <w:numId w:val="32"/>
        </w:numPr>
        <w:tabs>
          <w:tab w:val="num" w:pos="1134"/>
        </w:tabs>
        <w:spacing w:after="120" w:line="259" w:lineRule="auto"/>
        <w:ind w:left="1134" w:hanging="1134"/>
        <w:contextualSpacing w:val="0"/>
        <w:jc w:val="left"/>
      </w:pPr>
      <w:r>
        <w:t>Comme je ne peux déboguer chaque étudiant un à un, utilisez l'archive DemonstrationCours02Phase02.zip si vous rencontrez des difficultés.</w:t>
      </w:r>
    </w:p>
    <w:p w14:paraId="7180ADFA" w14:textId="77777777" w:rsidR="001032A6" w:rsidRDefault="001032A6">
      <w:pPr>
        <w:spacing w:line="240" w:lineRule="auto"/>
        <w:contextualSpacing w:val="0"/>
        <w:jc w:val="left"/>
        <w:rPr>
          <w:b/>
        </w:rPr>
      </w:pPr>
      <w:r>
        <w:rPr>
          <w:b/>
        </w:rPr>
        <w:br w:type="page"/>
      </w:r>
    </w:p>
    <w:p w14:paraId="50A8B274" w14:textId="716958CD" w:rsidR="00D41EFC" w:rsidRDefault="00D41EFC" w:rsidP="00DD28AC">
      <w:pPr>
        <w:contextualSpacing w:val="0"/>
        <w:rPr>
          <w:b/>
        </w:rPr>
      </w:pPr>
      <w:r>
        <w:rPr>
          <w:b/>
        </w:rPr>
        <w:lastRenderedPageBreak/>
        <w:t>Phase3 – Revue des fonctions privées</w:t>
      </w:r>
    </w:p>
    <w:p w14:paraId="4724A56E" w14:textId="63EB42FA" w:rsidR="00776D50" w:rsidRDefault="00776D50" w:rsidP="00D41EFC">
      <w:pPr>
        <w:spacing w:after="240"/>
        <w:contextualSpacing w:val="0"/>
        <w:rPr>
          <w:b/>
        </w:rPr>
      </w:pPr>
      <w:r>
        <w:t>Remarquez que ce vecteur ne fait pas de sens! Un vecteur de 100N ne peut avoir une composante en x et une composante en y qui valent 0 simultanément!</w:t>
      </w:r>
    </w:p>
    <w:p w14:paraId="6DB33E89" w14:textId="380D9725" w:rsidR="004B7C52" w:rsidRDefault="004B7C52" w:rsidP="004B7C52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 xml:space="preserve">Ajoutez une </w:t>
      </w:r>
      <w:r w:rsidR="00222AE5">
        <w:t>méthode</w:t>
      </w:r>
      <w:r>
        <w:t xml:space="preserve"> privée "</w:t>
      </w:r>
      <w:proofErr w:type="spellStart"/>
      <w:r>
        <w:t>polaire</w:t>
      </w:r>
      <w:r w:rsidR="00222AE5">
        <w:t>A</w:t>
      </w:r>
      <w:r>
        <w:t>cartesien</w:t>
      </w:r>
      <w:proofErr w:type="spellEnd"/>
      <w:r>
        <w:t xml:space="preserve">" </w:t>
      </w:r>
      <w:r w:rsidR="00222AE5">
        <w:t xml:space="preserve">à la classe </w:t>
      </w:r>
      <w:r>
        <w:t>"vecteur".</w:t>
      </w:r>
    </w:p>
    <w:p w14:paraId="56679E64" w14:textId="541C1CE9" w:rsidR="004B7C52" w:rsidRDefault="004B7C52" w:rsidP="00222AE5">
      <w:pPr>
        <w:pStyle w:val="FBRequis"/>
        <w:numPr>
          <w:ilvl w:val="0"/>
          <w:numId w:val="0"/>
        </w:numPr>
        <w:ind w:left="2127" w:hanging="993"/>
      </w:pPr>
      <w:r>
        <w:t xml:space="preserve">Cette fonction décompose le vecteur reçu grâce aux formules : </w:t>
      </w:r>
    </w:p>
    <w:p w14:paraId="53E38324" w14:textId="3126D06D" w:rsidR="004B7C52" w:rsidRDefault="004B7C52" w:rsidP="004B7C52">
      <w:pPr>
        <w:pStyle w:val="FBRequis"/>
        <w:numPr>
          <w:ilvl w:val="0"/>
          <w:numId w:val="0"/>
        </w:numPr>
        <w:ind w:left="1134"/>
      </w:pPr>
      <w:r>
        <w:tab/>
      </w:r>
      <m:oMath>
        <m:r>
          <w:rPr>
            <w:rFonts w:ascii="Cambria Math" w:hAnsi="Cambria Math"/>
          </w:rPr>
          <m:t>x=amplitude*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(angle)</m:t>
        </m:r>
      </m:oMath>
    </w:p>
    <w:p w14:paraId="37061105" w14:textId="3A1D903E" w:rsidR="004B7C52" w:rsidRPr="00040B7F" w:rsidRDefault="004B7C52" w:rsidP="004B7C52">
      <w:pPr>
        <w:pStyle w:val="FBRequis"/>
        <w:numPr>
          <w:ilvl w:val="0"/>
          <w:numId w:val="0"/>
        </w:numPr>
        <w:ind w:left="1134"/>
      </w:pPr>
      <w:r>
        <w:tab/>
      </w:r>
      <w:proofErr w:type="gramStart"/>
      <w:r>
        <w:t>y</w:t>
      </w:r>
      <w:proofErr w:type="gramEnd"/>
      <m:oMath>
        <m:r>
          <w:rPr>
            <w:rFonts w:ascii="Cambria Math" w:hAnsi="Cambria Math"/>
          </w:rPr>
          <m:t xml:space="preserve"> =amplitude*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(angle)</m:t>
        </m:r>
      </m:oMath>
    </w:p>
    <w:p w14:paraId="3916B40C" w14:textId="77777777" w:rsidR="004B7C52" w:rsidRPr="00040B7F" w:rsidRDefault="004B7C52" w:rsidP="004B7C52">
      <w:pPr>
        <w:pStyle w:val="FBRequis"/>
        <w:numPr>
          <w:ilvl w:val="0"/>
          <w:numId w:val="0"/>
        </w:numPr>
        <w:ind w:left="1134"/>
      </w:pPr>
    </w:p>
    <w:p w14:paraId="19C00D67" w14:textId="1414DBD1" w:rsidR="00B66B36" w:rsidRDefault="00B66B36" w:rsidP="00222AE5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>Modifier l</w:t>
      </w:r>
      <w:r w:rsidR="001964A0">
        <w:t>e</w:t>
      </w:r>
      <w:r>
        <w:t xml:space="preserve"> </w:t>
      </w:r>
      <w:r w:rsidR="00222AE5">
        <w:t>constructeur par initialis</w:t>
      </w:r>
      <w:r w:rsidR="001964A0">
        <w:t>ation</w:t>
      </w:r>
      <w:r w:rsidR="00222AE5">
        <w:t xml:space="preserve"> </w:t>
      </w:r>
      <w:r>
        <w:t xml:space="preserve">pour </w:t>
      </w:r>
      <w:r w:rsidR="00222AE5">
        <w:t>rendre les deux ensembles de composantes cohérents.</w:t>
      </w:r>
    </w:p>
    <w:p w14:paraId="43033EB2" w14:textId="06DAC838" w:rsidR="00B66B36" w:rsidRDefault="00B66B36" w:rsidP="00010CDC">
      <w:pPr>
        <w:rPr>
          <w:bCs/>
          <w:szCs w:val="20"/>
        </w:rPr>
      </w:pPr>
    </w:p>
    <w:p w14:paraId="306A0716" w14:textId="50649D19" w:rsidR="00781835" w:rsidRDefault="00781835" w:rsidP="00781835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 xml:space="preserve">Corrigez le test unitaire pour </w:t>
      </w:r>
      <w:r w:rsidR="001032A6">
        <w:t>représenter</w:t>
      </w:r>
      <w:r>
        <w:t xml:space="preserve"> le cas de tests suivants :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111"/>
        <w:gridCol w:w="3770"/>
      </w:tblGrid>
      <w:tr w:rsidR="001032A6" w:rsidRPr="00C7710D" w14:paraId="5B9B9513" w14:textId="77777777" w:rsidTr="004C0E77">
        <w:tc>
          <w:tcPr>
            <w:tcW w:w="7881" w:type="dxa"/>
            <w:gridSpan w:val="2"/>
            <w:vAlign w:val="bottom"/>
          </w:tcPr>
          <w:p w14:paraId="70147363" w14:textId="77777777" w:rsidR="001032A6" w:rsidRPr="00D25DBD" w:rsidRDefault="001032A6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5DBD">
              <w:rPr>
                <w:rFonts w:ascii="Arial" w:hAnsi="Arial" w:cs="Arial"/>
                <w:sz w:val="18"/>
                <w:szCs w:val="18"/>
              </w:rPr>
              <w:t>Jeu d'essais</w:t>
            </w:r>
          </w:p>
        </w:tc>
      </w:tr>
      <w:tr w:rsidR="001032A6" w:rsidRPr="00C7710D" w14:paraId="4B867995" w14:textId="77777777" w:rsidTr="004C0E77">
        <w:tc>
          <w:tcPr>
            <w:tcW w:w="4111" w:type="dxa"/>
            <w:vAlign w:val="bottom"/>
          </w:tcPr>
          <w:p w14:paraId="7AB2DA55" w14:textId="77777777" w:rsidR="001032A6" w:rsidRPr="00D25DBD" w:rsidRDefault="001032A6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5DBD">
              <w:rPr>
                <w:rFonts w:ascii="Arial" w:hAnsi="Arial" w:cs="Arial"/>
                <w:sz w:val="18"/>
                <w:szCs w:val="18"/>
              </w:rPr>
              <w:t>Entrée</w:t>
            </w:r>
          </w:p>
        </w:tc>
        <w:tc>
          <w:tcPr>
            <w:tcW w:w="3770" w:type="dxa"/>
            <w:vAlign w:val="bottom"/>
          </w:tcPr>
          <w:p w14:paraId="3A6EE651" w14:textId="77777777" w:rsidR="001032A6" w:rsidRPr="00D25DBD" w:rsidRDefault="001032A6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Sortie</w:t>
            </w:r>
          </w:p>
        </w:tc>
      </w:tr>
      <w:tr w:rsidR="001032A6" w:rsidRPr="00B000B2" w14:paraId="55E57833" w14:textId="77777777" w:rsidTr="004C0E77">
        <w:tc>
          <w:tcPr>
            <w:tcW w:w="4111" w:type="dxa"/>
          </w:tcPr>
          <w:p w14:paraId="00F31FE6" w14:textId="77777777" w:rsidR="001032A6" w:rsidRDefault="001032A6" w:rsidP="001032A6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Force : 100</w:t>
            </w:r>
          </w:p>
          <w:p w14:paraId="0A1B7B12" w14:textId="77777777" w:rsidR="001032A6" w:rsidRPr="00D25DBD" w:rsidRDefault="001032A6" w:rsidP="001032A6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: π / 6</w:t>
            </w:r>
          </w:p>
        </w:tc>
        <w:tc>
          <w:tcPr>
            <w:tcW w:w="3770" w:type="dxa"/>
            <w:vAlign w:val="center"/>
          </w:tcPr>
          <w:p w14:paraId="3E37239D" w14:textId="77777777" w:rsidR="001032A6" w:rsidRDefault="001032A6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Amplitude vaut 100.</w:t>
            </w:r>
          </w:p>
          <w:p w14:paraId="1FCB5DBE" w14:textId="77777777" w:rsidR="001032A6" w:rsidRDefault="001032A6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vaut π / 6.</w:t>
            </w:r>
          </w:p>
          <w:p w14:paraId="5B4D2413" w14:textId="7A3A3E0E" w:rsidR="001032A6" w:rsidRDefault="001032A6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 vaut 86.6</w:t>
            </w:r>
          </w:p>
          <w:p w14:paraId="0F8AAB97" w14:textId="162E3DAA" w:rsidR="001032A6" w:rsidRPr="00D25DBD" w:rsidRDefault="001032A6" w:rsidP="001032A6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Y vaut 50.0</w:t>
            </w:r>
          </w:p>
        </w:tc>
      </w:tr>
    </w:tbl>
    <w:p w14:paraId="7B22D47E" w14:textId="0A8025B4" w:rsidR="00DF0C1B" w:rsidRDefault="00DF0C1B" w:rsidP="00FA048A">
      <w:pPr>
        <w:contextualSpacing w:val="0"/>
        <w:rPr>
          <w:b/>
        </w:rPr>
      </w:pPr>
    </w:p>
    <w:p w14:paraId="23E2B35C" w14:textId="7103F865" w:rsidR="00DF0C1B" w:rsidRDefault="0014413E" w:rsidP="0014413E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>Ajoutez une méthode privée "</w:t>
      </w:r>
      <w:proofErr w:type="spellStart"/>
      <w:r>
        <w:t>cartesienApolaire</w:t>
      </w:r>
      <w:proofErr w:type="spellEnd"/>
      <w:r>
        <w:t>" à la classe "vecteur".</w:t>
      </w:r>
    </w:p>
    <w:p w14:paraId="2D65D669" w14:textId="6C8A8B6B" w:rsidR="00DF0C1B" w:rsidRDefault="00DF0C1B" w:rsidP="0014413E">
      <w:pPr>
        <w:pStyle w:val="FBRequis"/>
        <w:numPr>
          <w:ilvl w:val="0"/>
          <w:numId w:val="0"/>
        </w:numPr>
        <w:ind w:left="2127" w:hanging="993"/>
      </w:pPr>
      <w:r>
        <w:t xml:space="preserve">Cette fonction calcule l'amplitude et l'orientation du vecteur grâce aux formules : </w:t>
      </w:r>
    </w:p>
    <w:p w14:paraId="50A9929D" w14:textId="77777777" w:rsidR="00DF0C1B" w:rsidRDefault="00DF0C1B" w:rsidP="00DF0C1B">
      <w:pPr>
        <w:pStyle w:val="FBRequis"/>
        <w:numPr>
          <w:ilvl w:val="0"/>
          <w:numId w:val="0"/>
        </w:numPr>
        <w:ind w:left="1134"/>
      </w:pPr>
      <w:r>
        <w:tab/>
      </w:r>
      <m:oMath>
        <m:r>
          <w:rPr>
            <w:rFonts w:ascii="Cambria Math" w:hAnsi="Cambria Math"/>
          </w:rPr>
          <m:t xml:space="preserve">amplitude=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x*x+y*y</m:t>
            </m:r>
          </m:e>
        </m:rad>
      </m:oMath>
      <w:r>
        <w:tab/>
      </w:r>
    </w:p>
    <w:p w14:paraId="5176A5AC" w14:textId="2F85B876" w:rsidR="00DF0C1B" w:rsidRDefault="00DF0C1B" w:rsidP="00DF0C1B">
      <w:pPr>
        <w:pStyle w:val="FBRequis"/>
        <w:numPr>
          <w:ilvl w:val="0"/>
          <w:numId w:val="0"/>
        </w:numPr>
        <w:ind w:left="1134"/>
      </w:pPr>
      <w:r>
        <w:tab/>
      </w:r>
      <m:oMath>
        <m:r>
          <w:rPr>
            <w:rFonts w:ascii="Cambria Math" w:hAnsi="Cambria Math"/>
          </w:rPr>
          <m:t>orientation=atan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(y/x)</m:t>
        </m:r>
      </m:oMath>
    </w:p>
    <w:p w14:paraId="07483E97" w14:textId="7F77ABF6" w:rsidR="002035AB" w:rsidRDefault="002035AB">
      <w:pPr>
        <w:spacing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E3C8899" w14:textId="3183B81A" w:rsidR="00A77B6E" w:rsidRDefault="00A77B6E" w:rsidP="00A77B6E">
      <w:pPr>
        <w:spacing w:line="259" w:lineRule="auto"/>
        <w:ind w:left="1134"/>
        <w:contextualSpacing w:val="0"/>
        <w:jc w:val="left"/>
      </w:pPr>
      <w:r>
        <w:t>Définissez les quatre mutateurs à cette classe et assurez-vous que les quatre composantes d'un vecteur reste</w:t>
      </w:r>
      <w:r w:rsidR="00745945">
        <w:t>nt</w:t>
      </w:r>
      <w:r>
        <w:t xml:space="preserve"> cohérentes entre elle</w:t>
      </w:r>
      <w:r w:rsidR="00745945">
        <w:t>s</w:t>
      </w:r>
      <w:r>
        <w:t xml:space="preserve"> après chaque modification.</w:t>
      </w:r>
    </w:p>
    <w:p w14:paraId="2D0D050A" w14:textId="67871018" w:rsidR="00A77B6E" w:rsidRDefault="00A77B6E">
      <w:pPr>
        <w:spacing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9EF5A99" w14:textId="1E56207D" w:rsidR="000040D3" w:rsidRDefault="000040D3" w:rsidP="000040D3">
      <w:pPr>
        <w:spacing w:line="259" w:lineRule="auto"/>
        <w:ind w:left="1134"/>
        <w:contextualSpacing w:val="0"/>
        <w:jc w:val="left"/>
      </w:pPr>
      <w:r>
        <w:t>Écrivez un test unitaire qui vérifie le fonctionnement de ces méthodes.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111"/>
        <w:gridCol w:w="3770"/>
      </w:tblGrid>
      <w:tr w:rsidR="000040D3" w:rsidRPr="00C7710D" w14:paraId="0A39109C" w14:textId="77777777" w:rsidTr="004C0E77">
        <w:tc>
          <w:tcPr>
            <w:tcW w:w="7881" w:type="dxa"/>
            <w:gridSpan w:val="2"/>
            <w:vAlign w:val="bottom"/>
          </w:tcPr>
          <w:p w14:paraId="6788E7FF" w14:textId="77777777" w:rsidR="000040D3" w:rsidRPr="00D25DBD" w:rsidRDefault="000040D3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5DBD">
              <w:rPr>
                <w:rFonts w:ascii="Arial" w:hAnsi="Arial" w:cs="Arial"/>
                <w:sz w:val="18"/>
                <w:szCs w:val="18"/>
              </w:rPr>
              <w:t>Jeu d'essais</w:t>
            </w:r>
          </w:p>
        </w:tc>
      </w:tr>
      <w:tr w:rsidR="000040D3" w:rsidRPr="00C7710D" w14:paraId="2D5FCE2A" w14:textId="77777777" w:rsidTr="004C0E77">
        <w:tc>
          <w:tcPr>
            <w:tcW w:w="4111" w:type="dxa"/>
            <w:vAlign w:val="bottom"/>
          </w:tcPr>
          <w:p w14:paraId="4A3EE486" w14:textId="77777777" w:rsidR="000040D3" w:rsidRPr="00D25DBD" w:rsidRDefault="000040D3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5DBD">
              <w:rPr>
                <w:rFonts w:ascii="Arial" w:hAnsi="Arial" w:cs="Arial"/>
                <w:sz w:val="18"/>
                <w:szCs w:val="18"/>
              </w:rPr>
              <w:t>Entrée</w:t>
            </w:r>
          </w:p>
        </w:tc>
        <w:tc>
          <w:tcPr>
            <w:tcW w:w="3770" w:type="dxa"/>
            <w:vAlign w:val="bottom"/>
          </w:tcPr>
          <w:p w14:paraId="69D1B6D4" w14:textId="77777777" w:rsidR="000040D3" w:rsidRPr="00D25DBD" w:rsidRDefault="000040D3" w:rsidP="004C0E77">
            <w:pPr>
              <w:pStyle w:val="FHtextenormal"/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Sortie</w:t>
            </w:r>
          </w:p>
        </w:tc>
      </w:tr>
      <w:tr w:rsidR="000040D3" w:rsidRPr="00B000B2" w14:paraId="36441D8A" w14:textId="77777777" w:rsidTr="004C0E77">
        <w:tc>
          <w:tcPr>
            <w:tcW w:w="4111" w:type="dxa"/>
          </w:tcPr>
          <w:p w14:paraId="4F74F15B" w14:textId="4001271A" w:rsidR="000040D3" w:rsidRDefault="000040D3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Force : 70.71</w:t>
            </w:r>
          </w:p>
          <w:p w14:paraId="27B98CDA" w14:textId="1D4CF5EC" w:rsidR="000040D3" w:rsidRDefault="000040D3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: π / 4</w:t>
            </w:r>
          </w:p>
          <w:p w14:paraId="587280B7" w14:textId="77777777" w:rsidR="000040D3" w:rsidRDefault="000040D3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60D2AA68" w14:textId="77777777" w:rsidR="000040D3" w:rsidRDefault="000040D3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423344DC" w14:textId="77777777" w:rsidR="00E42FA2" w:rsidRDefault="00E42FA2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5C1CA7F0" w14:textId="77777777" w:rsidR="000040D3" w:rsidRDefault="000040D3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Modif</w:t>
            </w:r>
            <w:r w:rsidR="00E42FA2">
              <w:rPr>
                <w:rFonts w:ascii="Courier New" w:hAnsi="Courier New" w:cs="Courier New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sz w:val="18"/>
                <w:szCs w:val="18"/>
              </w:rPr>
              <w:t>cation de</w:t>
            </w:r>
            <w:r w:rsidR="00E42FA2">
              <w:rPr>
                <w:rFonts w:ascii="Courier New" w:hAnsi="Courier New" w:cs="Courier New"/>
                <w:sz w:val="18"/>
                <w:szCs w:val="18"/>
              </w:rPr>
              <w:t xml:space="preserve"> x pour 10.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509F276D" w14:textId="77777777" w:rsidR="00E42FA2" w:rsidRDefault="00E42FA2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2FF96648" w14:textId="77777777" w:rsidR="00E42FA2" w:rsidRDefault="00E42FA2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59C13951" w14:textId="77777777" w:rsidR="00E42FA2" w:rsidRDefault="00E42FA2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5158374B" w14:textId="77777777" w:rsidR="00E42FA2" w:rsidRDefault="00E42FA2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12EAD59E" w14:textId="77777777" w:rsidR="00E42FA2" w:rsidRDefault="00E42FA2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Modification de y pour 0.</w:t>
            </w:r>
          </w:p>
          <w:p w14:paraId="00A992AD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54AFE7C7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04A05D09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6FEB430E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37C0F7ED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55D3C463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Modification de l'angle pour π / 2.</w:t>
            </w:r>
          </w:p>
          <w:p w14:paraId="05E57641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5B9DE782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1E815762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62096E12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4065D211" w14:textId="77777777" w:rsidR="00D25E38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</w:p>
          <w:p w14:paraId="545C1091" w14:textId="5A4F0D60" w:rsidR="00D25E38" w:rsidRPr="00D25DBD" w:rsidRDefault="00D25E38" w:rsidP="004C0E77">
            <w:pPr>
              <w:spacing w:before="60" w:line="24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Modification de l'amplitude pour 50.</w:t>
            </w:r>
          </w:p>
        </w:tc>
        <w:tc>
          <w:tcPr>
            <w:tcW w:w="3770" w:type="dxa"/>
            <w:vAlign w:val="center"/>
          </w:tcPr>
          <w:p w14:paraId="6AF462B7" w14:textId="6411B49C" w:rsidR="000040D3" w:rsidRDefault="000040D3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Amplitude vaut 70.71</w:t>
            </w:r>
          </w:p>
          <w:p w14:paraId="3C7BF0BB" w14:textId="2418E28E" w:rsidR="000040D3" w:rsidRDefault="000040D3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vaut π / 4</w:t>
            </w:r>
          </w:p>
          <w:p w14:paraId="79CEFF49" w14:textId="5E6009ED" w:rsidR="000040D3" w:rsidRDefault="000040D3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 vaut 50.0</w:t>
            </w:r>
          </w:p>
          <w:p w14:paraId="5D5BAB51" w14:textId="77777777" w:rsidR="000040D3" w:rsidRDefault="000040D3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Y vaut 50.0</w:t>
            </w:r>
          </w:p>
          <w:p w14:paraId="39A33AD9" w14:textId="77777777" w:rsidR="000040D3" w:rsidRDefault="000040D3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2977372A" w14:textId="40024D4E" w:rsidR="00E42FA2" w:rsidRDefault="00E42FA2" w:rsidP="00E42FA2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 vaut 10.0</w:t>
            </w:r>
          </w:p>
          <w:p w14:paraId="75B7DBC6" w14:textId="5EE9E81B" w:rsidR="00E42FA2" w:rsidRDefault="00E42FA2" w:rsidP="00E42FA2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Y vaut 50.0</w:t>
            </w:r>
          </w:p>
          <w:p w14:paraId="0451E870" w14:textId="0E3B472C" w:rsidR="00E42FA2" w:rsidRDefault="00E42FA2" w:rsidP="00E42FA2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Amplitude vaut 50.99</w:t>
            </w:r>
          </w:p>
          <w:p w14:paraId="554EC9B5" w14:textId="71EF541F" w:rsidR="00E42FA2" w:rsidRDefault="00E42FA2" w:rsidP="00E42FA2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vaut 1.37</w:t>
            </w:r>
          </w:p>
          <w:p w14:paraId="3E3A378C" w14:textId="77777777" w:rsidR="000040D3" w:rsidRDefault="000040D3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462D2CCD" w14:textId="77777777" w:rsidR="00E42FA2" w:rsidRDefault="00E42FA2" w:rsidP="00E42FA2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 vaut 10.0</w:t>
            </w:r>
          </w:p>
          <w:p w14:paraId="4E1C8685" w14:textId="472346CC" w:rsidR="00E42FA2" w:rsidRDefault="00E42FA2" w:rsidP="00E42FA2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Y vaut 0.0</w:t>
            </w:r>
          </w:p>
          <w:p w14:paraId="3761722F" w14:textId="6A2669C3" w:rsidR="00E42FA2" w:rsidRDefault="00E42FA2" w:rsidP="00E42FA2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Amplitude vaut 10</w:t>
            </w:r>
          </w:p>
          <w:p w14:paraId="3066550F" w14:textId="44137103" w:rsidR="00E42FA2" w:rsidRDefault="00E42FA2" w:rsidP="00E42FA2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vaut 0</w:t>
            </w:r>
          </w:p>
          <w:p w14:paraId="59E986D4" w14:textId="566F1354" w:rsidR="000040D3" w:rsidRDefault="000040D3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7E455661" w14:textId="6F89B324" w:rsidR="00D25E38" w:rsidRDefault="00D25E38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57E85BC4" w14:textId="77777777" w:rsidR="00EE735B" w:rsidRDefault="00EE735B" w:rsidP="00EE735B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Amplitude vaut 10</w:t>
            </w:r>
          </w:p>
          <w:p w14:paraId="08154B7E" w14:textId="77777777" w:rsidR="00EE735B" w:rsidRDefault="00EE735B" w:rsidP="00EE735B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Orientation vaut 1.57</w:t>
            </w:r>
          </w:p>
          <w:p w14:paraId="740BE348" w14:textId="539DBF0B" w:rsidR="00D25E38" w:rsidRDefault="00D25E38" w:rsidP="00D25E38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 vaut 0.0</w:t>
            </w:r>
          </w:p>
          <w:p w14:paraId="071B32E7" w14:textId="65B6F112" w:rsidR="00D25E38" w:rsidRDefault="00D25E38" w:rsidP="00D25E38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Y vaut 10.0</w:t>
            </w:r>
          </w:p>
          <w:p w14:paraId="13B58225" w14:textId="77777777" w:rsidR="000040D3" w:rsidRDefault="000040D3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1F9594A1" w14:textId="77777777" w:rsidR="000040D3" w:rsidRDefault="000040D3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3ED1C0E3" w14:textId="77777777" w:rsidR="00EE735B" w:rsidRDefault="00EE735B" w:rsidP="00EE735B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Amplitude vaut 50</w:t>
            </w:r>
          </w:p>
          <w:p w14:paraId="39BAA60B" w14:textId="69C92740" w:rsidR="00EE735B" w:rsidRDefault="00EE735B" w:rsidP="00EE735B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Orientation vaut </w:t>
            </w:r>
            <w:r w:rsidR="005F706D">
              <w:rPr>
                <w:rFonts w:ascii="Courier New" w:hAnsi="Courier New" w:cs="Courier New"/>
                <w:sz w:val="18"/>
                <w:szCs w:val="18"/>
              </w:rPr>
              <w:t>1.57</w:t>
            </w:r>
          </w:p>
          <w:p w14:paraId="243FDA25" w14:textId="72C8D83B" w:rsidR="00D25E38" w:rsidRDefault="00D25E38" w:rsidP="00EE735B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 vaut </w:t>
            </w:r>
            <w:r w:rsidR="005F706D"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  <w:p w14:paraId="15248D0E" w14:textId="0901AA3F" w:rsidR="000040D3" w:rsidRPr="00D25DBD" w:rsidRDefault="00D25E38" w:rsidP="004C0E77">
            <w:pPr>
              <w:spacing w:before="6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Y vaut </w:t>
            </w:r>
            <w:r w:rsidR="005F706D">
              <w:rPr>
                <w:rFonts w:ascii="Courier New" w:hAnsi="Courier New" w:cs="Courier New"/>
                <w:sz w:val="18"/>
                <w:szCs w:val="18"/>
              </w:rPr>
              <w:t>50</w:t>
            </w:r>
          </w:p>
        </w:tc>
      </w:tr>
    </w:tbl>
    <w:p w14:paraId="47176640" w14:textId="7A035781" w:rsidR="00FA048A" w:rsidRPr="00E044B3" w:rsidRDefault="00FA048A" w:rsidP="00FA048A">
      <w:pPr>
        <w:numPr>
          <w:ilvl w:val="0"/>
          <w:numId w:val="32"/>
        </w:numPr>
        <w:tabs>
          <w:tab w:val="num" w:pos="1134"/>
        </w:tabs>
        <w:spacing w:before="240" w:after="120" w:line="259" w:lineRule="auto"/>
        <w:ind w:left="1134" w:hanging="1134"/>
        <w:contextualSpacing w:val="0"/>
        <w:jc w:val="left"/>
      </w:pPr>
      <w:r>
        <w:t>Comme je ne peux déboguer chaque étudiant un à un, utilisez l'archive DemonstrationCours03Phase01.zip si vous rencontrez des difficultés.</w:t>
      </w:r>
    </w:p>
    <w:p w14:paraId="69291148" w14:textId="77777777" w:rsidR="000040D3" w:rsidRDefault="000040D3" w:rsidP="000040D3">
      <w:pPr>
        <w:spacing w:line="259" w:lineRule="auto"/>
        <w:ind w:left="1134"/>
        <w:contextualSpacing w:val="0"/>
        <w:jc w:val="left"/>
      </w:pPr>
    </w:p>
    <w:p w14:paraId="3ECC689E" w14:textId="0DD20696" w:rsidR="0008331A" w:rsidRDefault="0008331A" w:rsidP="0008331A">
      <w:pPr>
        <w:spacing w:after="240"/>
        <w:contextualSpacing w:val="0"/>
        <w:rPr>
          <w:b/>
        </w:rPr>
      </w:pPr>
      <w:r>
        <w:rPr>
          <w:b/>
        </w:rPr>
        <w:t>Phase</w:t>
      </w:r>
      <w:r w:rsidR="00D26D63">
        <w:rPr>
          <w:b/>
        </w:rPr>
        <w:t>4</w:t>
      </w:r>
      <w:r>
        <w:rPr>
          <w:b/>
        </w:rPr>
        <w:t xml:space="preserve"> – </w:t>
      </w:r>
      <w:r w:rsidR="00046775">
        <w:rPr>
          <w:b/>
        </w:rPr>
        <w:t>Méthode de surcharge</w:t>
      </w:r>
    </w:p>
    <w:p w14:paraId="42D6577B" w14:textId="5E7E1638" w:rsidR="0008331A" w:rsidRDefault="0008331A" w:rsidP="0008331A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>Ajoutez une fonction publique "</w:t>
      </w:r>
      <w:proofErr w:type="spellStart"/>
      <w:r w:rsidR="00046775">
        <w:t>toString</w:t>
      </w:r>
      <w:proofErr w:type="spellEnd"/>
      <w:r>
        <w:t xml:space="preserve">" </w:t>
      </w:r>
      <w:r w:rsidR="00046775">
        <w:t>qui permet de retourner dans une chaîne de caractère les composantes d'une force sous le format.</w:t>
      </w:r>
    </w:p>
    <w:p w14:paraId="26274E9E" w14:textId="1471C730" w:rsidR="00046775" w:rsidRDefault="00046775" w:rsidP="00046775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>Amplitude N @ Orientation rad {x, y}</w:t>
      </w:r>
    </w:p>
    <w:p w14:paraId="6BF34497" w14:textId="7E5D783A" w:rsidR="00046775" w:rsidRDefault="00046775" w:rsidP="00046775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62DA5542" w14:textId="6D05BF7B" w:rsidR="00046775" w:rsidRDefault="00046775" w:rsidP="00046775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7859E473" w14:textId="2344AE4D" w:rsidR="00046775" w:rsidRDefault="00046775" w:rsidP="00046775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>Ajoutez une fonction publique "</w:t>
      </w:r>
      <w:proofErr w:type="spellStart"/>
      <w:r>
        <w:t>equals</w:t>
      </w:r>
      <w:proofErr w:type="spellEnd"/>
      <w:r>
        <w:t xml:space="preserve">" qui compare </w:t>
      </w:r>
      <w:r w:rsidR="003B4270">
        <w:t>deux forces par contenus en s'assurant que leurs valeurs x et en y sont pareil, avec une tolérance de 0,01</w:t>
      </w:r>
      <w:r>
        <w:t>.</w:t>
      </w:r>
    </w:p>
    <w:p w14:paraId="108FD137" w14:textId="45B2B98D" w:rsidR="00046775" w:rsidRDefault="00046775" w:rsidP="00046775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7485226C" w14:textId="32867F06" w:rsidR="003B4270" w:rsidRDefault="003B4270" w:rsidP="00046775">
      <w:pPr>
        <w:tabs>
          <w:tab w:val="num" w:pos="1134"/>
        </w:tabs>
        <w:spacing w:line="259" w:lineRule="auto"/>
        <w:ind w:left="1134"/>
        <w:contextualSpacing w:val="0"/>
        <w:jc w:val="left"/>
      </w:pPr>
    </w:p>
    <w:p w14:paraId="2F42A703" w14:textId="1CA9E975" w:rsidR="003B4270" w:rsidRDefault="003B4270" w:rsidP="003B4270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>Dans l'application principale, déclarez trois vecteurs, affichez leurs coordonnées avec la méthode de surcharge et montrez que deux d'entre elles sont égales, alors que deux d'entre elles sont différentes.</w:t>
      </w:r>
    </w:p>
    <w:p w14:paraId="35FC9AEE" w14:textId="53E6152B" w:rsidR="00CC1B1E" w:rsidRDefault="00B672E7" w:rsidP="004C7A9A">
      <w:pPr>
        <w:pStyle w:val="FBRequis"/>
        <w:numPr>
          <w:ilvl w:val="0"/>
          <w:numId w:val="0"/>
        </w:numPr>
        <w:rPr>
          <w:bCs/>
          <w:lang w:val="fr-CA"/>
        </w:rPr>
      </w:pPr>
      <w:r>
        <w:rPr>
          <w:noProof/>
        </w:rPr>
        <w:drawing>
          <wp:inline distT="0" distB="0" distL="0" distR="0" wp14:anchorId="3CC707E2" wp14:editId="41863227">
            <wp:extent cx="5727700" cy="2306955"/>
            <wp:effectExtent l="0" t="0" r="6350" b="0"/>
            <wp:docPr id="35" name="Picture 3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61F1" w14:textId="77777777" w:rsidR="003B4270" w:rsidRDefault="003B4270" w:rsidP="004C7A9A">
      <w:pPr>
        <w:pStyle w:val="FBRequis"/>
        <w:numPr>
          <w:ilvl w:val="0"/>
          <w:numId w:val="0"/>
        </w:numPr>
        <w:rPr>
          <w:bCs/>
          <w:lang w:val="fr-CA"/>
        </w:rPr>
      </w:pPr>
    </w:p>
    <w:p w14:paraId="6820FCA1" w14:textId="191C41B9" w:rsidR="003B4270" w:rsidRDefault="003B4270" w:rsidP="003B4270">
      <w:pPr>
        <w:numPr>
          <w:ilvl w:val="0"/>
          <w:numId w:val="32"/>
        </w:numPr>
        <w:tabs>
          <w:tab w:val="num" w:pos="1134"/>
        </w:tabs>
        <w:spacing w:line="259" w:lineRule="auto"/>
        <w:ind w:left="1134" w:hanging="1134"/>
        <w:contextualSpacing w:val="0"/>
        <w:jc w:val="left"/>
      </w:pPr>
      <w:r>
        <w:t xml:space="preserve">Commentez l'application et la classe vecteur en utilisant le </w:t>
      </w:r>
      <w:proofErr w:type="spellStart"/>
      <w:r>
        <w:t>javadoc</w:t>
      </w:r>
      <w:proofErr w:type="spellEnd"/>
      <w:r>
        <w:t xml:space="preserve"> de manière appropriée.</w:t>
      </w:r>
    </w:p>
    <w:p w14:paraId="6C121DFC" w14:textId="4166C6FB" w:rsidR="003B4270" w:rsidRDefault="003B4270" w:rsidP="003B4270">
      <w:pPr>
        <w:tabs>
          <w:tab w:val="num" w:pos="1134"/>
        </w:tabs>
        <w:spacing w:line="259" w:lineRule="auto"/>
        <w:ind w:left="1134"/>
        <w:contextualSpacing w:val="0"/>
        <w:jc w:val="left"/>
      </w:pPr>
      <w:r>
        <w:t>Les tests n'ont jamais à être commenté.</w:t>
      </w:r>
    </w:p>
    <w:p w14:paraId="2EE37C36" w14:textId="77777777" w:rsidR="003B4270" w:rsidRPr="00CC1B1E" w:rsidRDefault="003B4270" w:rsidP="004C7A9A">
      <w:pPr>
        <w:pStyle w:val="FBRequis"/>
        <w:numPr>
          <w:ilvl w:val="0"/>
          <w:numId w:val="0"/>
        </w:numPr>
        <w:rPr>
          <w:bCs/>
          <w:lang w:val="fr-CA"/>
        </w:rPr>
      </w:pPr>
    </w:p>
    <w:sectPr w:rsidR="003B4270" w:rsidRPr="00CC1B1E" w:rsidSect="00422F72">
      <w:headerReference w:type="default" r:id="rId21"/>
      <w:type w:val="continuous"/>
      <w:pgSz w:w="11900" w:h="16840"/>
      <w:pgMar w:top="851" w:right="1440" w:bottom="709" w:left="1440" w:header="567" w:footer="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36F10" w14:textId="77777777" w:rsidR="00B80AFC" w:rsidRDefault="00B80AFC" w:rsidP="000F5255">
      <w:r>
        <w:separator/>
      </w:r>
    </w:p>
    <w:p w14:paraId="5758A7EE" w14:textId="77777777" w:rsidR="00B80AFC" w:rsidRDefault="00B80AFC"/>
    <w:p w14:paraId="7F2F3DAF" w14:textId="77777777" w:rsidR="00B80AFC" w:rsidRDefault="00B80AFC"/>
  </w:endnote>
  <w:endnote w:type="continuationSeparator" w:id="0">
    <w:p w14:paraId="080EF47E" w14:textId="77777777" w:rsidR="00B80AFC" w:rsidRDefault="00B80AFC" w:rsidP="000F5255">
      <w:r>
        <w:continuationSeparator/>
      </w:r>
    </w:p>
    <w:p w14:paraId="40C636C7" w14:textId="77777777" w:rsidR="00B80AFC" w:rsidRDefault="00B80AFC"/>
    <w:p w14:paraId="0F304231" w14:textId="77777777" w:rsidR="00B80AFC" w:rsidRDefault="00B80A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435AD" w14:textId="77777777" w:rsidR="00B80AFC" w:rsidRDefault="00B80AFC" w:rsidP="000F5255">
      <w:r>
        <w:separator/>
      </w:r>
    </w:p>
    <w:p w14:paraId="711BE0CC" w14:textId="77777777" w:rsidR="00B80AFC" w:rsidRDefault="00B80AFC"/>
    <w:p w14:paraId="558BDFBA" w14:textId="77777777" w:rsidR="00B80AFC" w:rsidRDefault="00B80AFC"/>
  </w:footnote>
  <w:footnote w:type="continuationSeparator" w:id="0">
    <w:p w14:paraId="581728AC" w14:textId="77777777" w:rsidR="00B80AFC" w:rsidRDefault="00B80AFC" w:rsidP="000F5255">
      <w:r>
        <w:continuationSeparator/>
      </w:r>
    </w:p>
    <w:p w14:paraId="0B802EEC" w14:textId="77777777" w:rsidR="00B80AFC" w:rsidRDefault="00B80AFC"/>
    <w:p w14:paraId="4F94BE71" w14:textId="77777777" w:rsidR="00B80AFC" w:rsidRDefault="00B80A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47051" w14:textId="77777777" w:rsidR="00430F15" w:rsidRDefault="00430F1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5408" behindDoc="1" locked="0" layoutInCell="1" allowOverlap="0" wp14:anchorId="78977F41" wp14:editId="66F9D74C">
              <wp:simplePos x="0" y="0"/>
              <wp:positionH relativeFrom="margin">
                <wp:posOffset>5108</wp:posOffset>
              </wp:positionH>
              <wp:positionV relativeFrom="page">
                <wp:posOffset>167768</wp:posOffset>
              </wp:positionV>
              <wp:extent cx="5950039" cy="270457"/>
              <wp:effectExtent l="0" t="0" r="6350" b="0"/>
              <wp:wrapSquare wrapText="bothSides"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F15C9AF" w14:textId="4D402E19" w:rsidR="00430F15" w:rsidRPr="0081232C" w:rsidRDefault="00D41EFC" w:rsidP="00974CE7">
                          <w:pPr>
                            <w:pStyle w:val="Header"/>
                            <w:jc w:val="center"/>
                            <w:rPr>
                              <w:rFonts w:ascii="Univers" w:hAnsi="Univers"/>
                              <w:b/>
                              <w:caps/>
                              <w:color w:val="FFFFFF" w:themeColor="background1"/>
                              <w:sz w:val="24"/>
                            </w:rPr>
                          </w:pPr>
                          <w:r>
                            <w:rPr>
                              <w:rFonts w:ascii="Univers" w:hAnsi="Univers"/>
                              <w:b/>
                              <w:caps/>
                              <w:color w:val="FFFFFF" w:themeColor="background1"/>
                              <w:sz w:val="24"/>
                            </w:rPr>
                            <w:t>Démonstration</w:t>
                          </w:r>
                          <w:r w:rsidR="00E4412B">
                            <w:rPr>
                              <w:rFonts w:ascii="Univers" w:hAnsi="Univers"/>
                              <w:b/>
                              <w:caps/>
                              <w:color w:val="FFFFFF" w:themeColor="background1"/>
                              <w:sz w:val="24"/>
                            </w:rPr>
                            <w:t xml:space="preserve"> </w:t>
                          </w:r>
                          <w:r w:rsidR="00430F15" w:rsidRPr="0081232C">
                            <w:rPr>
                              <w:rFonts w:ascii="Univers" w:hAnsi="Univers"/>
                              <w:b/>
                              <w:caps/>
                              <w:color w:val="FFFFFF" w:themeColor="background1"/>
                              <w:sz w:val="24"/>
                            </w:rPr>
                            <w:t xml:space="preserve">– </w:t>
                          </w:r>
                          <w:r w:rsidR="003149F2">
                            <w:rPr>
                              <w:rFonts w:ascii="Univers" w:hAnsi="Univers"/>
                              <w:b/>
                              <w:caps/>
                              <w:color w:val="FFFFFF" w:themeColor="background1"/>
                              <w:sz w:val="24"/>
                            </w:rPr>
                            <w:t>Creation d'un template d'application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8977F41" id="Rectangle 8" o:spid="_x0000_s1026" style="position:absolute;left:0;text-align:left;margin-left:.4pt;margin-top:13.2pt;width:468.5pt;height:21.3pt;z-index:-251651072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" o:allowoverlap="f" fillcolor="#243f60 [1604]" stroked="f" strokeweight="2pt">
              <v:textbox style="mso-fit-shape-to-text:t">
                <w:txbxContent>
                  <w:p w14:paraId="5F15C9AF" w14:textId="4D402E19" w:rsidR="00430F15" w:rsidRPr="0081232C" w:rsidRDefault="00D41EFC" w:rsidP="00974CE7">
                    <w:pPr>
                      <w:pStyle w:val="Header"/>
                      <w:jc w:val="center"/>
                      <w:rPr>
                        <w:rFonts w:ascii="Univers" w:hAnsi="Univers"/>
                        <w:b/>
                        <w:caps/>
                        <w:color w:val="FFFFFF" w:themeColor="background1"/>
                        <w:sz w:val="24"/>
                      </w:rPr>
                    </w:pPr>
                    <w:r>
                      <w:rPr>
                        <w:rFonts w:ascii="Univers" w:hAnsi="Univers"/>
                        <w:b/>
                        <w:caps/>
                        <w:color w:val="FFFFFF" w:themeColor="background1"/>
                        <w:sz w:val="24"/>
                      </w:rPr>
                      <w:t>Démonstration</w:t>
                    </w:r>
                    <w:r w:rsidR="00E4412B">
                      <w:rPr>
                        <w:rFonts w:ascii="Univers" w:hAnsi="Univers"/>
                        <w:b/>
                        <w:caps/>
                        <w:color w:val="FFFFFF" w:themeColor="background1"/>
                        <w:sz w:val="24"/>
                      </w:rPr>
                      <w:t xml:space="preserve"> </w:t>
                    </w:r>
                    <w:r w:rsidR="00430F15" w:rsidRPr="0081232C">
                      <w:rPr>
                        <w:rFonts w:ascii="Univers" w:hAnsi="Univers"/>
                        <w:b/>
                        <w:caps/>
                        <w:color w:val="FFFFFF" w:themeColor="background1"/>
                        <w:sz w:val="24"/>
                      </w:rPr>
                      <w:t xml:space="preserve">– </w:t>
                    </w:r>
                    <w:r w:rsidR="003149F2">
                      <w:rPr>
                        <w:rFonts w:ascii="Univers" w:hAnsi="Univers"/>
                        <w:b/>
                        <w:caps/>
                        <w:color w:val="FFFFFF" w:themeColor="background1"/>
                        <w:sz w:val="24"/>
                      </w:rPr>
                      <w:t>Creation d'un template d'application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A61"/>
    <w:multiLevelType w:val="hybridMultilevel"/>
    <w:tmpl w:val="D7E29896"/>
    <w:lvl w:ilvl="0" w:tplc="2256B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928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FA77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B4C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BCDD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B062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A57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3053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A808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B3665F"/>
    <w:multiLevelType w:val="hybridMultilevel"/>
    <w:tmpl w:val="28AEE2E0"/>
    <w:lvl w:ilvl="0" w:tplc="4C025C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E4B21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103ED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CC944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F00F3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C2B84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94E38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F60A4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3686D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36BCA"/>
    <w:multiLevelType w:val="hybridMultilevel"/>
    <w:tmpl w:val="15F0D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90147"/>
    <w:multiLevelType w:val="multilevel"/>
    <w:tmpl w:val="C060BCD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2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2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2.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CBD715F"/>
    <w:multiLevelType w:val="hybridMultilevel"/>
    <w:tmpl w:val="424E1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C7918"/>
    <w:multiLevelType w:val="hybridMultilevel"/>
    <w:tmpl w:val="19A40584"/>
    <w:lvl w:ilvl="0" w:tplc="E0B4F2B0">
      <w:numFmt w:val="bullet"/>
      <w:pStyle w:val="DOCliste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F758F"/>
    <w:multiLevelType w:val="hybridMultilevel"/>
    <w:tmpl w:val="685283CC"/>
    <w:lvl w:ilvl="0" w:tplc="D0304E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6A4E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B64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274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B450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56E3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1CB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AAC3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B8E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20B514E"/>
    <w:multiLevelType w:val="hybridMultilevel"/>
    <w:tmpl w:val="D0784B10"/>
    <w:lvl w:ilvl="0" w:tplc="0C0C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3A268CE"/>
    <w:multiLevelType w:val="hybridMultilevel"/>
    <w:tmpl w:val="FD16F590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818B9"/>
    <w:multiLevelType w:val="hybridMultilevel"/>
    <w:tmpl w:val="3F064E60"/>
    <w:lvl w:ilvl="0" w:tplc="49606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C135C"/>
    <w:multiLevelType w:val="hybridMultilevel"/>
    <w:tmpl w:val="C0E80218"/>
    <w:lvl w:ilvl="0" w:tplc="34F270C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132F2F"/>
    <w:multiLevelType w:val="hybridMultilevel"/>
    <w:tmpl w:val="A6A478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933BF"/>
    <w:multiLevelType w:val="hybridMultilevel"/>
    <w:tmpl w:val="958239B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B53F7"/>
    <w:multiLevelType w:val="hybridMultilevel"/>
    <w:tmpl w:val="921A863C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F450F"/>
    <w:multiLevelType w:val="hybridMultilevel"/>
    <w:tmpl w:val="43B850B0"/>
    <w:lvl w:ilvl="0" w:tplc="DED2E25C">
      <w:start w:val="1"/>
      <w:numFmt w:val="decimal"/>
      <w:lvlText w:val="Action %1."/>
      <w:lvlJc w:val="left"/>
      <w:pPr>
        <w:tabs>
          <w:tab w:val="num" w:pos="502"/>
        </w:tabs>
        <w:ind w:left="502" w:hanging="360"/>
      </w:pPr>
      <w:rPr>
        <w:rFonts w:asciiTheme="majorHAnsi" w:hAnsiTheme="majorHAnsi" w:cstheme="majorHAnsi" w:hint="default"/>
        <w:b/>
        <w:i w:val="0"/>
        <w:color w:val="FF0000"/>
        <w:sz w:val="22"/>
        <w:szCs w:val="22"/>
      </w:rPr>
    </w:lvl>
    <w:lvl w:ilvl="1" w:tplc="0C0C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B57430C"/>
    <w:multiLevelType w:val="hybridMultilevel"/>
    <w:tmpl w:val="7D0CCD98"/>
    <w:lvl w:ilvl="0" w:tplc="CDAE4C0C">
      <w:start w:val="1"/>
      <w:numFmt w:val="decimal"/>
      <w:pStyle w:val="DOCnumeros"/>
      <w:lvlText w:val="%1)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C23D24"/>
    <w:multiLevelType w:val="hybridMultilevel"/>
    <w:tmpl w:val="8C30B416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1D602A5"/>
    <w:multiLevelType w:val="multilevel"/>
    <w:tmpl w:val="A2D8E6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1B54366"/>
    <w:multiLevelType w:val="hybridMultilevel"/>
    <w:tmpl w:val="B4B29F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020E32"/>
    <w:multiLevelType w:val="hybridMultilevel"/>
    <w:tmpl w:val="70DC272C"/>
    <w:lvl w:ilvl="0" w:tplc="1D1882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DC5BD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1245B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B0695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3E6FD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3C38D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AEC5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483B7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3E8DD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F2926"/>
    <w:multiLevelType w:val="hybridMultilevel"/>
    <w:tmpl w:val="992EF4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6003F"/>
    <w:multiLevelType w:val="multilevel"/>
    <w:tmpl w:val="DDAA55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554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EF53843"/>
    <w:multiLevelType w:val="hybridMultilevel"/>
    <w:tmpl w:val="5D5AE2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E0BB4"/>
    <w:multiLevelType w:val="multilevel"/>
    <w:tmpl w:val="1F240B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5584010"/>
    <w:multiLevelType w:val="hybridMultilevel"/>
    <w:tmpl w:val="BD76C9EE"/>
    <w:lvl w:ilvl="0" w:tplc="366675C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F50EB0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E04E2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0CF2D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E39B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F489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EA93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BA43E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926F6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673AA"/>
    <w:multiLevelType w:val="hybridMultilevel"/>
    <w:tmpl w:val="83BC3B82"/>
    <w:lvl w:ilvl="0" w:tplc="7A68716E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E2DE9"/>
    <w:multiLevelType w:val="hybridMultilevel"/>
    <w:tmpl w:val="4F1C4C48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5C0AD4"/>
    <w:multiLevelType w:val="hybridMultilevel"/>
    <w:tmpl w:val="321267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83980"/>
    <w:multiLevelType w:val="multilevel"/>
    <w:tmpl w:val="10B2E9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"/>
      <w:lvlJc w:val="left"/>
      <w:pPr>
        <w:ind w:left="56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1940054"/>
    <w:multiLevelType w:val="hybridMultilevel"/>
    <w:tmpl w:val="0FBC0918"/>
    <w:lvl w:ilvl="0" w:tplc="57084284">
      <w:start w:val="1"/>
      <w:numFmt w:val="decimal"/>
      <w:pStyle w:val="FBRequis"/>
      <w:lvlText w:val="Requis %1 :"/>
      <w:lvlJc w:val="left"/>
      <w:pPr>
        <w:ind w:left="1429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492CA9"/>
    <w:multiLevelType w:val="multilevel"/>
    <w:tmpl w:val="0C0C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31" w15:restartNumberingAfterBreak="0">
    <w:nsid w:val="72E86E52"/>
    <w:multiLevelType w:val="hybridMultilevel"/>
    <w:tmpl w:val="23165BCA"/>
    <w:lvl w:ilvl="0" w:tplc="E9EED7A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54A8C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B4920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5848F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96964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3255F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3820E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F4BAD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D050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1F08B8"/>
    <w:multiLevelType w:val="hybridMultilevel"/>
    <w:tmpl w:val="6D8C0222"/>
    <w:lvl w:ilvl="0" w:tplc="3A0EB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243226">
      <w:start w:val="59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441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7266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128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D2D5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8A4B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A482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06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20866857">
    <w:abstractNumId w:val="1"/>
  </w:num>
  <w:num w:numId="2" w16cid:durableId="223948587">
    <w:abstractNumId w:val="31"/>
  </w:num>
  <w:num w:numId="3" w16cid:durableId="1469202316">
    <w:abstractNumId w:val="24"/>
  </w:num>
  <w:num w:numId="4" w16cid:durableId="1844975181">
    <w:abstractNumId w:val="19"/>
  </w:num>
  <w:num w:numId="5" w16cid:durableId="1702394278">
    <w:abstractNumId w:val="27"/>
  </w:num>
  <w:num w:numId="6" w16cid:durableId="561868628">
    <w:abstractNumId w:val="9"/>
  </w:num>
  <w:num w:numId="7" w16cid:durableId="590433807">
    <w:abstractNumId w:val="6"/>
  </w:num>
  <w:num w:numId="8" w16cid:durableId="783427160">
    <w:abstractNumId w:val="20"/>
  </w:num>
  <w:num w:numId="9" w16cid:durableId="1673952512">
    <w:abstractNumId w:val="22"/>
  </w:num>
  <w:num w:numId="10" w16cid:durableId="722170608">
    <w:abstractNumId w:val="32"/>
  </w:num>
  <w:num w:numId="11" w16cid:durableId="1308316725">
    <w:abstractNumId w:val="2"/>
  </w:num>
  <w:num w:numId="12" w16cid:durableId="1796413615">
    <w:abstractNumId w:val="0"/>
  </w:num>
  <w:num w:numId="13" w16cid:durableId="1498497269">
    <w:abstractNumId w:val="4"/>
  </w:num>
  <w:num w:numId="14" w16cid:durableId="924653306">
    <w:abstractNumId w:val="8"/>
  </w:num>
  <w:num w:numId="15" w16cid:durableId="1575894848">
    <w:abstractNumId w:val="11"/>
  </w:num>
  <w:num w:numId="16" w16cid:durableId="546065922">
    <w:abstractNumId w:val="25"/>
  </w:num>
  <w:num w:numId="17" w16cid:durableId="1322277214">
    <w:abstractNumId w:val="17"/>
  </w:num>
  <w:num w:numId="18" w16cid:durableId="458383619">
    <w:abstractNumId w:val="30"/>
  </w:num>
  <w:num w:numId="19" w16cid:durableId="824709043">
    <w:abstractNumId w:val="23"/>
  </w:num>
  <w:num w:numId="20" w16cid:durableId="538203577">
    <w:abstractNumId w:val="5"/>
  </w:num>
  <w:num w:numId="21" w16cid:durableId="933324993">
    <w:abstractNumId w:val="13"/>
  </w:num>
  <w:num w:numId="22" w16cid:durableId="531305931">
    <w:abstractNumId w:val="15"/>
  </w:num>
  <w:num w:numId="23" w16cid:durableId="1128548926">
    <w:abstractNumId w:val="28"/>
  </w:num>
  <w:num w:numId="24" w16cid:durableId="1492867325">
    <w:abstractNumId w:val="3"/>
  </w:num>
  <w:num w:numId="25" w16cid:durableId="1147043815">
    <w:abstractNumId w:val="26"/>
  </w:num>
  <w:num w:numId="26" w16cid:durableId="1790128781">
    <w:abstractNumId w:val="21"/>
  </w:num>
  <w:num w:numId="27" w16cid:durableId="1332103268">
    <w:abstractNumId w:val="16"/>
  </w:num>
  <w:num w:numId="28" w16cid:durableId="1781559748">
    <w:abstractNumId w:val="7"/>
  </w:num>
  <w:num w:numId="29" w16cid:durableId="379744503">
    <w:abstractNumId w:val="10"/>
  </w:num>
  <w:num w:numId="30" w16cid:durableId="1300769989">
    <w:abstractNumId w:val="18"/>
  </w:num>
  <w:num w:numId="31" w16cid:durableId="1578593858">
    <w:abstractNumId w:val="12"/>
  </w:num>
  <w:num w:numId="32" w16cid:durableId="1291276964">
    <w:abstractNumId w:val="14"/>
  </w:num>
  <w:num w:numId="33" w16cid:durableId="86147846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6EF"/>
    <w:rsid w:val="00003C7F"/>
    <w:rsid w:val="000040D3"/>
    <w:rsid w:val="00007BF1"/>
    <w:rsid w:val="00010CDC"/>
    <w:rsid w:val="00010D01"/>
    <w:rsid w:val="00015185"/>
    <w:rsid w:val="00015494"/>
    <w:rsid w:val="00017665"/>
    <w:rsid w:val="00021C84"/>
    <w:rsid w:val="00024576"/>
    <w:rsid w:val="00027DF0"/>
    <w:rsid w:val="00031358"/>
    <w:rsid w:val="00033FCF"/>
    <w:rsid w:val="000373AA"/>
    <w:rsid w:val="0004097B"/>
    <w:rsid w:val="00040B7F"/>
    <w:rsid w:val="0004186D"/>
    <w:rsid w:val="00045783"/>
    <w:rsid w:val="00046775"/>
    <w:rsid w:val="00046D06"/>
    <w:rsid w:val="0005572B"/>
    <w:rsid w:val="000603A4"/>
    <w:rsid w:val="000604C5"/>
    <w:rsid w:val="00061ACA"/>
    <w:rsid w:val="0006232D"/>
    <w:rsid w:val="0006395D"/>
    <w:rsid w:val="00063BB3"/>
    <w:rsid w:val="00067712"/>
    <w:rsid w:val="00076251"/>
    <w:rsid w:val="0007645D"/>
    <w:rsid w:val="0007650A"/>
    <w:rsid w:val="00077E55"/>
    <w:rsid w:val="00081939"/>
    <w:rsid w:val="0008331A"/>
    <w:rsid w:val="00083419"/>
    <w:rsid w:val="00085E9B"/>
    <w:rsid w:val="00087374"/>
    <w:rsid w:val="00097878"/>
    <w:rsid w:val="000A1A3A"/>
    <w:rsid w:val="000A5356"/>
    <w:rsid w:val="000A64BD"/>
    <w:rsid w:val="000B1689"/>
    <w:rsid w:val="000B6DFA"/>
    <w:rsid w:val="000B7CFC"/>
    <w:rsid w:val="000C315B"/>
    <w:rsid w:val="000C3322"/>
    <w:rsid w:val="000D388D"/>
    <w:rsid w:val="000D5C37"/>
    <w:rsid w:val="000D7853"/>
    <w:rsid w:val="000E4EF7"/>
    <w:rsid w:val="000E5820"/>
    <w:rsid w:val="000F02C4"/>
    <w:rsid w:val="000F174A"/>
    <w:rsid w:val="000F5255"/>
    <w:rsid w:val="0010083C"/>
    <w:rsid w:val="001032A6"/>
    <w:rsid w:val="00106A41"/>
    <w:rsid w:val="00107CDD"/>
    <w:rsid w:val="00115162"/>
    <w:rsid w:val="00122A4E"/>
    <w:rsid w:val="00124656"/>
    <w:rsid w:val="00126EDA"/>
    <w:rsid w:val="001321C9"/>
    <w:rsid w:val="0013284D"/>
    <w:rsid w:val="001331E1"/>
    <w:rsid w:val="001345ED"/>
    <w:rsid w:val="001417B7"/>
    <w:rsid w:val="0014413E"/>
    <w:rsid w:val="0014716F"/>
    <w:rsid w:val="00147199"/>
    <w:rsid w:val="0015000C"/>
    <w:rsid w:val="0015082D"/>
    <w:rsid w:val="00152D0E"/>
    <w:rsid w:val="0015657E"/>
    <w:rsid w:val="00156DEE"/>
    <w:rsid w:val="00156E85"/>
    <w:rsid w:val="00170AB6"/>
    <w:rsid w:val="00184A9D"/>
    <w:rsid w:val="00184DEB"/>
    <w:rsid w:val="00186D34"/>
    <w:rsid w:val="001950E3"/>
    <w:rsid w:val="001964A0"/>
    <w:rsid w:val="001A06DB"/>
    <w:rsid w:val="001A0806"/>
    <w:rsid w:val="001A119C"/>
    <w:rsid w:val="001A1BF6"/>
    <w:rsid w:val="001A2955"/>
    <w:rsid w:val="001A3CC1"/>
    <w:rsid w:val="001B3A82"/>
    <w:rsid w:val="001B3A97"/>
    <w:rsid w:val="001C18AF"/>
    <w:rsid w:val="001C19C9"/>
    <w:rsid w:val="001C3C59"/>
    <w:rsid w:val="001C45B7"/>
    <w:rsid w:val="001D1951"/>
    <w:rsid w:val="001D6312"/>
    <w:rsid w:val="001E2C10"/>
    <w:rsid w:val="001E33A3"/>
    <w:rsid w:val="001E3F35"/>
    <w:rsid w:val="001E40EB"/>
    <w:rsid w:val="001F244E"/>
    <w:rsid w:val="001F3307"/>
    <w:rsid w:val="001F3BA5"/>
    <w:rsid w:val="001F4514"/>
    <w:rsid w:val="00201676"/>
    <w:rsid w:val="00201E51"/>
    <w:rsid w:val="002035AB"/>
    <w:rsid w:val="00203798"/>
    <w:rsid w:val="002050B5"/>
    <w:rsid w:val="00207E91"/>
    <w:rsid w:val="00212986"/>
    <w:rsid w:val="00213921"/>
    <w:rsid w:val="00213AB4"/>
    <w:rsid w:val="00215B7D"/>
    <w:rsid w:val="00215BEA"/>
    <w:rsid w:val="00221C91"/>
    <w:rsid w:val="0022265F"/>
    <w:rsid w:val="00222685"/>
    <w:rsid w:val="00222AE5"/>
    <w:rsid w:val="00222FE9"/>
    <w:rsid w:val="002275C6"/>
    <w:rsid w:val="00232E2E"/>
    <w:rsid w:val="00236ACD"/>
    <w:rsid w:val="00246350"/>
    <w:rsid w:val="00247AE3"/>
    <w:rsid w:val="00252553"/>
    <w:rsid w:val="00253FAE"/>
    <w:rsid w:val="0026362C"/>
    <w:rsid w:val="00265DAF"/>
    <w:rsid w:val="002776F0"/>
    <w:rsid w:val="00280961"/>
    <w:rsid w:val="00280F45"/>
    <w:rsid w:val="00281AA0"/>
    <w:rsid w:val="002863C1"/>
    <w:rsid w:val="00290582"/>
    <w:rsid w:val="002956EF"/>
    <w:rsid w:val="00295C50"/>
    <w:rsid w:val="002A01A8"/>
    <w:rsid w:val="002A6458"/>
    <w:rsid w:val="002B74ED"/>
    <w:rsid w:val="002C233D"/>
    <w:rsid w:val="002C2B56"/>
    <w:rsid w:val="002C5F49"/>
    <w:rsid w:val="002D40BD"/>
    <w:rsid w:val="002E15A3"/>
    <w:rsid w:val="002F412A"/>
    <w:rsid w:val="00300119"/>
    <w:rsid w:val="00305C80"/>
    <w:rsid w:val="00311EE1"/>
    <w:rsid w:val="003145A4"/>
    <w:rsid w:val="003149F2"/>
    <w:rsid w:val="003156A1"/>
    <w:rsid w:val="003204CA"/>
    <w:rsid w:val="00327138"/>
    <w:rsid w:val="00331286"/>
    <w:rsid w:val="00335962"/>
    <w:rsid w:val="00337FEC"/>
    <w:rsid w:val="0034197A"/>
    <w:rsid w:val="003435EE"/>
    <w:rsid w:val="00346735"/>
    <w:rsid w:val="003517BD"/>
    <w:rsid w:val="003551DC"/>
    <w:rsid w:val="00360F58"/>
    <w:rsid w:val="003619F0"/>
    <w:rsid w:val="00363731"/>
    <w:rsid w:val="00365B4F"/>
    <w:rsid w:val="00371F72"/>
    <w:rsid w:val="00372344"/>
    <w:rsid w:val="00377302"/>
    <w:rsid w:val="003773E2"/>
    <w:rsid w:val="00380B5C"/>
    <w:rsid w:val="00380E60"/>
    <w:rsid w:val="0038240A"/>
    <w:rsid w:val="0038380B"/>
    <w:rsid w:val="00385D7E"/>
    <w:rsid w:val="003967B7"/>
    <w:rsid w:val="003B0206"/>
    <w:rsid w:val="003B196F"/>
    <w:rsid w:val="003B4270"/>
    <w:rsid w:val="003B4A21"/>
    <w:rsid w:val="003B4A3C"/>
    <w:rsid w:val="003B4C5D"/>
    <w:rsid w:val="003B6BC8"/>
    <w:rsid w:val="003C4152"/>
    <w:rsid w:val="003C5A84"/>
    <w:rsid w:val="003C6532"/>
    <w:rsid w:val="003C6FD9"/>
    <w:rsid w:val="003C784E"/>
    <w:rsid w:val="003D2038"/>
    <w:rsid w:val="003D4E68"/>
    <w:rsid w:val="003E1740"/>
    <w:rsid w:val="003E2C1B"/>
    <w:rsid w:val="003E31B8"/>
    <w:rsid w:val="003E47D6"/>
    <w:rsid w:val="003E4D72"/>
    <w:rsid w:val="003E549D"/>
    <w:rsid w:val="003E6586"/>
    <w:rsid w:val="003F13D4"/>
    <w:rsid w:val="003F79EC"/>
    <w:rsid w:val="00400234"/>
    <w:rsid w:val="0040104A"/>
    <w:rsid w:val="00404113"/>
    <w:rsid w:val="00407C23"/>
    <w:rsid w:val="00407C43"/>
    <w:rsid w:val="00413919"/>
    <w:rsid w:val="004139E0"/>
    <w:rsid w:val="00422F72"/>
    <w:rsid w:val="00422F7E"/>
    <w:rsid w:val="00430F15"/>
    <w:rsid w:val="004360E0"/>
    <w:rsid w:val="004402ED"/>
    <w:rsid w:val="004412DE"/>
    <w:rsid w:val="00441F87"/>
    <w:rsid w:val="004429F7"/>
    <w:rsid w:val="00451024"/>
    <w:rsid w:val="004554CE"/>
    <w:rsid w:val="004571CC"/>
    <w:rsid w:val="004577E6"/>
    <w:rsid w:val="00457B31"/>
    <w:rsid w:val="00460D76"/>
    <w:rsid w:val="00462078"/>
    <w:rsid w:val="004628FB"/>
    <w:rsid w:val="00463FBF"/>
    <w:rsid w:val="00467E50"/>
    <w:rsid w:val="0047636B"/>
    <w:rsid w:val="00490A22"/>
    <w:rsid w:val="00491A62"/>
    <w:rsid w:val="00497C5B"/>
    <w:rsid w:val="004A13ED"/>
    <w:rsid w:val="004A251A"/>
    <w:rsid w:val="004A4649"/>
    <w:rsid w:val="004A58A0"/>
    <w:rsid w:val="004A7AC5"/>
    <w:rsid w:val="004B2733"/>
    <w:rsid w:val="004B7C52"/>
    <w:rsid w:val="004C3519"/>
    <w:rsid w:val="004C4AC4"/>
    <w:rsid w:val="004C6F76"/>
    <w:rsid w:val="004C7A9A"/>
    <w:rsid w:val="004D480A"/>
    <w:rsid w:val="004D60DF"/>
    <w:rsid w:val="004D6121"/>
    <w:rsid w:val="004E0B55"/>
    <w:rsid w:val="004E0DFC"/>
    <w:rsid w:val="004E2D95"/>
    <w:rsid w:val="004E476E"/>
    <w:rsid w:val="004E4D1A"/>
    <w:rsid w:val="004E65FE"/>
    <w:rsid w:val="004F0FFC"/>
    <w:rsid w:val="004F1A55"/>
    <w:rsid w:val="004F1FCF"/>
    <w:rsid w:val="00503521"/>
    <w:rsid w:val="00504308"/>
    <w:rsid w:val="005054BD"/>
    <w:rsid w:val="005065E6"/>
    <w:rsid w:val="00512003"/>
    <w:rsid w:val="00512F89"/>
    <w:rsid w:val="00513C82"/>
    <w:rsid w:val="00517FA1"/>
    <w:rsid w:val="00523FE5"/>
    <w:rsid w:val="00526B2C"/>
    <w:rsid w:val="00530E82"/>
    <w:rsid w:val="00531C2B"/>
    <w:rsid w:val="00535293"/>
    <w:rsid w:val="0053554A"/>
    <w:rsid w:val="00535EB1"/>
    <w:rsid w:val="00553967"/>
    <w:rsid w:val="00556001"/>
    <w:rsid w:val="005576B1"/>
    <w:rsid w:val="00563892"/>
    <w:rsid w:val="00567F83"/>
    <w:rsid w:val="005704B1"/>
    <w:rsid w:val="005709B0"/>
    <w:rsid w:val="00575112"/>
    <w:rsid w:val="005760A9"/>
    <w:rsid w:val="00577483"/>
    <w:rsid w:val="00593CF1"/>
    <w:rsid w:val="005970FF"/>
    <w:rsid w:val="005A1820"/>
    <w:rsid w:val="005A6B81"/>
    <w:rsid w:val="005A6E60"/>
    <w:rsid w:val="005A77B8"/>
    <w:rsid w:val="005B0281"/>
    <w:rsid w:val="005B20F4"/>
    <w:rsid w:val="005B2FDD"/>
    <w:rsid w:val="005B7D9B"/>
    <w:rsid w:val="005C3C95"/>
    <w:rsid w:val="005C43D9"/>
    <w:rsid w:val="005C611F"/>
    <w:rsid w:val="005D3014"/>
    <w:rsid w:val="005D42C2"/>
    <w:rsid w:val="005E193A"/>
    <w:rsid w:val="005E47AA"/>
    <w:rsid w:val="005E7C8A"/>
    <w:rsid w:val="005F0FA7"/>
    <w:rsid w:val="005F4CDB"/>
    <w:rsid w:val="005F62E2"/>
    <w:rsid w:val="005F706D"/>
    <w:rsid w:val="005F7317"/>
    <w:rsid w:val="00601896"/>
    <w:rsid w:val="0060312A"/>
    <w:rsid w:val="00604F97"/>
    <w:rsid w:val="0061167B"/>
    <w:rsid w:val="00617357"/>
    <w:rsid w:val="00624CA2"/>
    <w:rsid w:val="006306AE"/>
    <w:rsid w:val="00632066"/>
    <w:rsid w:val="0063468F"/>
    <w:rsid w:val="006407D9"/>
    <w:rsid w:val="00640B6E"/>
    <w:rsid w:val="00644663"/>
    <w:rsid w:val="00652452"/>
    <w:rsid w:val="00653BE3"/>
    <w:rsid w:val="00656DF4"/>
    <w:rsid w:val="00662FA0"/>
    <w:rsid w:val="00663C0A"/>
    <w:rsid w:val="006656BE"/>
    <w:rsid w:val="00667269"/>
    <w:rsid w:val="00674751"/>
    <w:rsid w:val="00676DDE"/>
    <w:rsid w:val="00677A4B"/>
    <w:rsid w:val="006810F1"/>
    <w:rsid w:val="00681E97"/>
    <w:rsid w:val="0068274B"/>
    <w:rsid w:val="00684293"/>
    <w:rsid w:val="00685D34"/>
    <w:rsid w:val="006905C4"/>
    <w:rsid w:val="006A5372"/>
    <w:rsid w:val="006A5CDB"/>
    <w:rsid w:val="006A756A"/>
    <w:rsid w:val="006A77B6"/>
    <w:rsid w:val="006A782E"/>
    <w:rsid w:val="006B14F6"/>
    <w:rsid w:val="006B4523"/>
    <w:rsid w:val="006B4679"/>
    <w:rsid w:val="006B7459"/>
    <w:rsid w:val="006B77D9"/>
    <w:rsid w:val="006C2336"/>
    <w:rsid w:val="006C2D8B"/>
    <w:rsid w:val="006C34C2"/>
    <w:rsid w:val="006C718D"/>
    <w:rsid w:val="006C7D5C"/>
    <w:rsid w:val="006D07A4"/>
    <w:rsid w:val="006D7124"/>
    <w:rsid w:val="006E6278"/>
    <w:rsid w:val="006F7316"/>
    <w:rsid w:val="00702998"/>
    <w:rsid w:val="00703578"/>
    <w:rsid w:val="00703EDF"/>
    <w:rsid w:val="00704D50"/>
    <w:rsid w:val="007078E1"/>
    <w:rsid w:val="007110AB"/>
    <w:rsid w:val="00712184"/>
    <w:rsid w:val="00717E11"/>
    <w:rsid w:val="00720FBA"/>
    <w:rsid w:val="007324C0"/>
    <w:rsid w:val="00733A38"/>
    <w:rsid w:val="00733DF8"/>
    <w:rsid w:val="00734CF3"/>
    <w:rsid w:val="00735E44"/>
    <w:rsid w:val="00736430"/>
    <w:rsid w:val="00737B39"/>
    <w:rsid w:val="00740DE8"/>
    <w:rsid w:val="00742C62"/>
    <w:rsid w:val="00745945"/>
    <w:rsid w:val="007677B9"/>
    <w:rsid w:val="00770597"/>
    <w:rsid w:val="00770D31"/>
    <w:rsid w:val="00771E29"/>
    <w:rsid w:val="00773E64"/>
    <w:rsid w:val="00774DBC"/>
    <w:rsid w:val="00776484"/>
    <w:rsid w:val="00776D50"/>
    <w:rsid w:val="00777D0D"/>
    <w:rsid w:val="00777FBF"/>
    <w:rsid w:val="00781835"/>
    <w:rsid w:val="0079560C"/>
    <w:rsid w:val="007979F6"/>
    <w:rsid w:val="00797EA7"/>
    <w:rsid w:val="007A0E01"/>
    <w:rsid w:val="007A116F"/>
    <w:rsid w:val="007A22F6"/>
    <w:rsid w:val="007A4745"/>
    <w:rsid w:val="007A6D8D"/>
    <w:rsid w:val="007A6F2A"/>
    <w:rsid w:val="007B7624"/>
    <w:rsid w:val="007C0212"/>
    <w:rsid w:val="007C6305"/>
    <w:rsid w:val="007C64A2"/>
    <w:rsid w:val="007C6F42"/>
    <w:rsid w:val="007E0794"/>
    <w:rsid w:val="007F2BCE"/>
    <w:rsid w:val="007F4969"/>
    <w:rsid w:val="008073A7"/>
    <w:rsid w:val="0081232C"/>
    <w:rsid w:val="00813303"/>
    <w:rsid w:val="00816898"/>
    <w:rsid w:val="0081715B"/>
    <w:rsid w:val="00817AC0"/>
    <w:rsid w:val="008237FC"/>
    <w:rsid w:val="0083491E"/>
    <w:rsid w:val="00842EE9"/>
    <w:rsid w:val="00843632"/>
    <w:rsid w:val="0084471C"/>
    <w:rsid w:val="00844B06"/>
    <w:rsid w:val="00850440"/>
    <w:rsid w:val="008532D6"/>
    <w:rsid w:val="00853BBB"/>
    <w:rsid w:val="008557D2"/>
    <w:rsid w:val="00855A5B"/>
    <w:rsid w:val="00861B80"/>
    <w:rsid w:val="00863B26"/>
    <w:rsid w:val="00864C70"/>
    <w:rsid w:val="00866761"/>
    <w:rsid w:val="00867C6E"/>
    <w:rsid w:val="00872551"/>
    <w:rsid w:val="008826BD"/>
    <w:rsid w:val="00883330"/>
    <w:rsid w:val="0088559F"/>
    <w:rsid w:val="00890241"/>
    <w:rsid w:val="00896F75"/>
    <w:rsid w:val="00897A9A"/>
    <w:rsid w:val="008A481A"/>
    <w:rsid w:val="008A4DA5"/>
    <w:rsid w:val="008A5333"/>
    <w:rsid w:val="008A7B9D"/>
    <w:rsid w:val="008B07B0"/>
    <w:rsid w:val="008B1F18"/>
    <w:rsid w:val="008B27B7"/>
    <w:rsid w:val="008B7C01"/>
    <w:rsid w:val="008B7EC7"/>
    <w:rsid w:val="008C2CFB"/>
    <w:rsid w:val="008C31A9"/>
    <w:rsid w:val="008C32E6"/>
    <w:rsid w:val="008C3366"/>
    <w:rsid w:val="008C4109"/>
    <w:rsid w:val="008C60CF"/>
    <w:rsid w:val="008D24AF"/>
    <w:rsid w:val="008D4512"/>
    <w:rsid w:val="008E6D44"/>
    <w:rsid w:val="008E703B"/>
    <w:rsid w:val="008F5259"/>
    <w:rsid w:val="008F6E1D"/>
    <w:rsid w:val="00900605"/>
    <w:rsid w:val="00901757"/>
    <w:rsid w:val="00910A73"/>
    <w:rsid w:val="00911FB0"/>
    <w:rsid w:val="00912B4F"/>
    <w:rsid w:val="00917FFB"/>
    <w:rsid w:val="00921E97"/>
    <w:rsid w:val="00925E4C"/>
    <w:rsid w:val="00926FC0"/>
    <w:rsid w:val="00932D37"/>
    <w:rsid w:val="009332BB"/>
    <w:rsid w:val="0094034B"/>
    <w:rsid w:val="009405BF"/>
    <w:rsid w:val="00942692"/>
    <w:rsid w:val="00943B1F"/>
    <w:rsid w:val="00951867"/>
    <w:rsid w:val="00953632"/>
    <w:rsid w:val="00953FDE"/>
    <w:rsid w:val="00954400"/>
    <w:rsid w:val="00961368"/>
    <w:rsid w:val="009659DE"/>
    <w:rsid w:val="00966D40"/>
    <w:rsid w:val="00970C2C"/>
    <w:rsid w:val="00974CE7"/>
    <w:rsid w:val="009766A4"/>
    <w:rsid w:val="009779C4"/>
    <w:rsid w:val="00990F2B"/>
    <w:rsid w:val="00994989"/>
    <w:rsid w:val="00995771"/>
    <w:rsid w:val="00995CFB"/>
    <w:rsid w:val="00996639"/>
    <w:rsid w:val="009B3951"/>
    <w:rsid w:val="009B3B65"/>
    <w:rsid w:val="009B4770"/>
    <w:rsid w:val="009B60EE"/>
    <w:rsid w:val="009B68B7"/>
    <w:rsid w:val="009B7074"/>
    <w:rsid w:val="009C4635"/>
    <w:rsid w:val="009E17D8"/>
    <w:rsid w:val="009E6D03"/>
    <w:rsid w:val="009F7A2E"/>
    <w:rsid w:val="00A0569C"/>
    <w:rsid w:val="00A05B5B"/>
    <w:rsid w:val="00A13B3F"/>
    <w:rsid w:val="00A20A9D"/>
    <w:rsid w:val="00A243BE"/>
    <w:rsid w:val="00A328E4"/>
    <w:rsid w:val="00A33564"/>
    <w:rsid w:val="00A37B65"/>
    <w:rsid w:val="00A37F4C"/>
    <w:rsid w:val="00A4540A"/>
    <w:rsid w:val="00A61219"/>
    <w:rsid w:val="00A63DE8"/>
    <w:rsid w:val="00A667AE"/>
    <w:rsid w:val="00A71419"/>
    <w:rsid w:val="00A75D3E"/>
    <w:rsid w:val="00A77B6E"/>
    <w:rsid w:val="00A8376C"/>
    <w:rsid w:val="00A863C1"/>
    <w:rsid w:val="00A864C5"/>
    <w:rsid w:val="00A90DDA"/>
    <w:rsid w:val="00A95336"/>
    <w:rsid w:val="00A9568B"/>
    <w:rsid w:val="00A96E95"/>
    <w:rsid w:val="00AA2B09"/>
    <w:rsid w:val="00AA6DDD"/>
    <w:rsid w:val="00AA7227"/>
    <w:rsid w:val="00AA7BA7"/>
    <w:rsid w:val="00AB62B1"/>
    <w:rsid w:val="00AC17F9"/>
    <w:rsid w:val="00AC1863"/>
    <w:rsid w:val="00AC288B"/>
    <w:rsid w:val="00AD044A"/>
    <w:rsid w:val="00AD33E7"/>
    <w:rsid w:val="00AD425A"/>
    <w:rsid w:val="00AD7384"/>
    <w:rsid w:val="00AE53BF"/>
    <w:rsid w:val="00AE56E2"/>
    <w:rsid w:val="00AE7706"/>
    <w:rsid w:val="00AE7DEE"/>
    <w:rsid w:val="00AF0E86"/>
    <w:rsid w:val="00AF296E"/>
    <w:rsid w:val="00AF76D1"/>
    <w:rsid w:val="00AF78BB"/>
    <w:rsid w:val="00B041C4"/>
    <w:rsid w:val="00B053AF"/>
    <w:rsid w:val="00B12473"/>
    <w:rsid w:val="00B125A2"/>
    <w:rsid w:val="00B2209E"/>
    <w:rsid w:val="00B23D8F"/>
    <w:rsid w:val="00B2677C"/>
    <w:rsid w:val="00B3044F"/>
    <w:rsid w:val="00B32CA7"/>
    <w:rsid w:val="00B33455"/>
    <w:rsid w:val="00B33FEF"/>
    <w:rsid w:val="00B41746"/>
    <w:rsid w:val="00B41C96"/>
    <w:rsid w:val="00B479F4"/>
    <w:rsid w:val="00B514D0"/>
    <w:rsid w:val="00B54752"/>
    <w:rsid w:val="00B55870"/>
    <w:rsid w:val="00B5693A"/>
    <w:rsid w:val="00B569F7"/>
    <w:rsid w:val="00B620E2"/>
    <w:rsid w:val="00B6408A"/>
    <w:rsid w:val="00B64E5F"/>
    <w:rsid w:val="00B66B36"/>
    <w:rsid w:val="00B66D5B"/>
    <w:rsid w:val="00B672E7"/>
    <w:rsid w:val="00B71202"/>
    <w:rsid w:val="00B71FF5"/>
    <w:rsid w:val="00B7227B"/>
    <w:rsid w:val="00B75C20"/>
    <w:rsid w:val="00B77523"/>
    <w:rsid w:val="00B802F6"/>
    <w:rsid w:val="00B80AFC"/>
    <w:rsid w:val="00B901D8"/>
    <w:rsid w:val="00B905C2"/>
    <w:rsid w:val="00B91E57"/>
    <w:rsid w:val="00B92328"/>
    <w:rsid w:val="00BA662F"/>
    <w:rsid w:val="00BB1FFE"/>
    <w:rsid w:val="00BB6E94"/>
    <w:rsid w:val="00BB70A2"/>
    <w:rsid w:val="00BC23ED"/>
    <w:rsid w:val="00BC24ED"/>
    <w:rsid w:val="00BC2DBC"/>
    <w:rsid w:val="00BC7DC8"/>
    <w:rsid w:val="00BD27A5"/>
    <w:rsid w:val="00BD324C"/>
    <w:rsid w:val="00BD76F2"/>
    <w:rsid w:val="00BD7C3B"/>
    <w:rsid w:val="00BE2704"/>
    <w:rsid w:val="00BE41C2"/>
    <w:rsid w:val="00BE4657"/>
    <w:rsid w:val="00BF04CE"/>
    <w:rsid w:val="00BF1A59"/>
    <w:rsid w:val="00BF7E7F"/>
    <w:rsid w:val="00BF7FA5"/>
    <w:rsid w:val="00C0269D"/>
    <w:rsid w:val="00C056C7"/>
    <w:rsid w:val="00C22F1A"/>
    <w:rsid w:val="00C24634"/>
    <w:rsid w:val="00C24784"/>
    <w:rsid w:val="00C25C93"/>
    <w:rsid w:val="00C424AF"/>
    <w:rsid w:val="00C426EC"/>
    <w:rsid w:val="00C44DA7"/>
    <w:rsid w:val="00C46635"/>
    <w:rsid w:val="00C54478"/>
    <w:rsid w:val="00C566EB"/>
    <w:rsid w:val="00C605EB"/>
    <w:rsid w:val="00C67991"/>
    <w:rsid w:val="00C70C5B"/>
    <w:rsid w:val="00C7229F"/>
    <w:rsid w:val="00C81820"/>
    <w:rsid w:val="00C82F14"/>
    <w:rsid w:val="00C846D1"/>
    <w:rsid w:val="00C8569A"/>
    <w:rsid w:val="00C9020E"/>
    <w:rsid w:val="00C928F7"/>
    <w:rsid w:val="00C92B94"/>
    <w:rsid w:val="00CA24CB"/>
    <w:rsid w:val="00CA5C7A"/>
    <w:rsid w:val="00CB1B20"/>
    <w:rsid w:val="00CB21E4"/>
    <w:rsid w:val="00CB6812"/>
    <w:rsid w:val="00CC1B1E"/>
    <w:rsid w:val="00CC7221"/>
    <w:rsid w:val="00CD1495"/>
    <w:rsid w:val="00CD226E"/>
    <w:rsid w:val="00CD2FD4"/>
    <w:rsid w:val="00CD7F61"/>
    <w:rsid w:val="00CE35CD"/>
    <w:rsid w:val="00CE43D5"/>
    <w:rsid w:val="00CE45E8"/>
    <w:rsid w:val="00CE5FD5"/>
    <w:rsid w:val="00CF0637"/>
    <w:rsid w:val="00CF1524"/>
    <w:rsid w:val="00CF717A"/>
    <w:rsid w:val="00D045DF"/>
    <w:rsid w:val="00D14CCA"/>
    <w:rsid w:val="00D16B4D"/>
    <w:rsid w:val="00D22807"/>
    <w:rsid w:val="00D25E38"/>
    <w:rsid w:val="00D2637E"/>
    <w:rsid w:val="00D26D63"/>
    <w:rsid w:val="00D30A4F"/>
    <w:rsid w:val="00D30E2B"/>
    <w:rsid w:val="00D334B6"/>
    <w:rsid w:val="00D34B01"/>
    <w:rsid w:val="00D374F0"/>
    <w:rsid w:val="00D41EFC"/>
    <w:rsid w:val="00D437ED"/>
    <w:rsid w:val="00D455C9"/>
    <w:rsid w:val="00D47024"/>
    <w:rsid w:val="00D50829"/>
    <w:rsid w:val="00D522FA"/>
    <w:rsid w:val="00D54431"/>
    <w:rsid w:val="00D57ED3"/>
    <w:rsid w:val="00D65C93"/>
    <w:rsid w:val="00D677EE"/>
    <w:rsid w:val="00D6785D"/>
    <w:rsid w:val="00D72593"/>
    <w:rsid w:val="00D7655A"/>
    <w:rsid w:val="00D7724F"/>
    <w:rsid w:val="00D859E6"/>
    <w:rsid w:val="00D85CC4"/>
    <w:rsid w:val="00D9179A"/>
    <w:rsid w:val="00D96B3A"/>
    <w:rsid w:val="00DA07C5"/>
    <w:rsid w:val="00DA0BAE"/>
    <w:rsid w:val="00DB0670"/>
    <w:rsid w:val="00DC7010"/>
    <w:rsid w:val="00DD28AC"/>
    <w:rsid w:val="00DE0E61"/>
    <w:rsid w:val="00DE1E16"/>
    <w:rsid w:val="00DF0C1B"/>
    <w:rsid w:val="00DF552A"/>
    <w:rsid w:val="00DF5FB8"/>
    <w:rsid w:val="00E00687"/>
    <w:rsid w:val="00E02AD7"/>
    <w:rsid w:val="00E060D1"/>
    <w:rsid w:val="00E063EA"/>
    <w:rsid w:val="00E100AB"/>
    <w:rsid w:val="00E13550"/>
    <w:rsid w:val="00E23848"/>
    <w:rsid w:val="00E27022"/>
    <w:rsid w:val="00E27FAD"/>
    <w:rsid w:val="00E33F97"/>
    <w:rsid w:val="00E372FE"/>
    <w:rsid w:val="00E41335"/>
    <w:rsid w:val="00E429C2"/>
    <w:rsid w:val="00E42FA2"/>
    <w:rsid w:val="00E4412B"/>
    <w:rsid w:val="00E44B58"/>
    <w:rsid w:val="00E46175"/>
    <w:rsid w:val="00E46273"/>
    <w:rsid w:val="00E47E35"/>
    <w:rsid w:val="00E52C36"/>
    <w:rsid w:val="00E57596"/>
    <w:rsid w:val="00E638A3"/>
    <w:rsid w:val="00E64815"/>
    <w:rsid w:val="00E711A0"/>
    <w:rsid w:val="00E73A3B"/>
    <w:rsid w:val="00E73FA4"/>
    <w:rsid w:val="00E766FB"/>
    <w:rsid w:val="00E7769A"/>
    <w:rsid w:val="00E916C6"/>
    <w:rsid w:val="00E93880"/>
    <w:rsid w:val="00E97A43"/>
    <w:rsid w:val="00EA293B"/>
    <w:rsid w:val="00EA7BDC"/>
    <w:rsid w:val="00EB0C0B"/>
    <w:rsid w:val="00EB6F70"/>
    <w:rsid w:val="00EC00DA"/>
    <w:rsid w:val="00EC17E1"/>
    <w:rsid w:val="00ED1942"/>
    <w:rsid w:val="00ED369C"/>
    <w:rsid w:val="00ED394F"/>
    <w:rsid w:val="00ED7754"/>
    <w:rsid w:val="00EE2B15"/>
    <w:rsid w:val="00EE4BEA"/>
    <w:rsid w:val="00EE735B"/>
    <w:rsid w:val="00EE7595"/>
    <w:rsid w:val="00EF10C4"/>
    <w:rsid w:val="00EF2DFB"/>
    <w:rsid w:val="00EF4701"/>
    <w:rsid w:val="00F00C14"/>
    <w:rsid w:val="00F01899"/>
    <w:rsid w:val="00F02477"/>
    <w:rsid w:val="00F0271C"/>
    <w:rsid w:val="00F02739"/>
    <w:rsid w:val="00F027C8"/>
    <w:rsid w:val="00F05C44"/>
    <w:rsid w:val="00F07088"/>
    <w:rsid w:val="00F13CA5"/>
    <w:rsid w:val="00F16BBE"/>
    <w:rsid w:val="00F17946"/>
    <w:rsid w:val="00F205B9"/>
    <w:rsid w:val="00F2601D"/>
    <w:rsid w:val="00F26A4A"/>
    <w:rsid w:val="00F27B40"/>
    <w:rsid w:val="00F350AA"/>
    <w:rsid w:val="00F351B3"/>
    <w:rsid w:val="00F4125E"/>
    <w:rsid w:val="00F44CFC"/>
    <w:rsid w:val="00F5266A"/>
    <w:rsid w:val="00F61D29"/>
    <w:rsid w:val="00F644DE"/>
    <w:rsid w:val="00F65946"/>
    <w:rsid w:val="00F6741C"/>
    <w:rsid w:val="00F74781"/>
    <w:rsid w:val="00F74BDC"/>
    <w:rsid w:val="00F94D53"/>
    <w:rsid w:val="00F952A3"/>
    <w:rsid w:val="00FA048A"/>
    <w:rsid w:val="00FB3583"/>
    <w:rsid w:val="00FB45EB"/>
    <w:rsid w:val="00FC2A86"/>
    <w:rsid w:val="00FC5E95"/>
    <w:rsid w:val="00FD3421"/>
    <w:rsid w:val="00FD4D4C"/>
    <w:rsid w:val="00FD77FF"/>
    <w:rsid w:val="00FE37A6"/>
    <w:rsid w:val="00FE4114"/>
    <w:rsid w:val="00FE632F"/>
    <w:rsid w:val="00FF258D"/>
    <w:rsid w:val="00FF2FCB"/>
    <w:rsid w:val="00FF3227"/>
    <w:rsid w:val="00FF79D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1F8053C"/>
  <w15:docId w15:val="{087831DA-477D-4D90-86DE-188DC418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CA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24F"/>
    <w:pPr>
      <w:spacing w:line="360" w:lineRule="auto"/>
      <w:contextualSpacing/>
      <w:jc w:val="both"/>
    </w:pPr>
    <w:rPr>
      <w:rFonts w:asciiTheme="majorHAnsi" w:hAnsiTheme="majorHAnsi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1D8"/>
    <w:pPr>
      <w:keepNext/>
      <w:keepLines/>
      <w:numPr>
        <w:numId w:val="24"/>
      </w:numPr>
      <w:spacing w:before="24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901D8"/>
    <w:pPr>
      <w:numPr>
        <w:ilvl w:val="1"/>
      </w:numPr>
      <w:spacing w:before="0"/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8274B"/>
    <w:pPr>
      <w:numPr>
        <w:ilvl w:val="2"/>
      </w:numPr>
      <w:spacing w:before="24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572B"/>
    <w:pPr>
      <w:keepNext/>
      <w:keepLines/>
      <w:numPr>
        <w:ilvl w:val="3"/>
        <w:numId w:val="24"/>
      </w:numPr>
      <w:spacing w:before="40"/>
      <w:outlineLvl w:val="3"/>
    </w:pPr>
    <w:rPr>
      <w:rFonts w:eastAsiaTheme="majorEastAsia" w:cstheme="majorBidi"/>
      <w:iCs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7D9"/>
    <w:pPr>
      <w:keepNext/>
      <w:keepLines/>
      <w:numPr>
        <w:ilvl w:val="4"/>
        <w:numId w:val="24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7D9"/>
    <w:pPr>
      <w:keepNext/>
      <w:keepLines/>
      <w:numPr>
        <w:ilvl w:val="5"/>
        <w:numId w:val="24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7D9"/>
    <w:pPr>
      <w:keepNext/>
      <w:keepLines/>
      <w:numPr>
        <w:ilvl w:val="6"/>
        <w:numId w:val="24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7D9"/>
    <w:pPr>
      <w:keepNext/>
      <w:keepLines/>
      <w:numPr>
        <w:ilvl w:val="7"/>
        <w:numId w:val="24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7D9"/>
    <w:pPr>
      <w:keepNext/>
      <w:keepLines/>
      <w:numPr>
        <w:ilvl w:val="8"/>
        <w:numId w:val="24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028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281"/>
    <w:rPr>
      <w:rFonts w:ascii="Lucida Grande" w:hAnsi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B901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rsid w:val="00D57ED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57ED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ListParagraph">
    <w:name w:val="List Paragraph"/>
    <w:basedOn w:val="Normal"/>
    <w:uiPriority w:val="34"/>
    <w:rsid w:val="000F5255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265D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DAF"/>
    <w:rPr>
      <w:rFonts w:asciiTheme="majorHAnsi" w:hAnsiTheme="majorHAnsi"/>
      <w:sz w:val="20"/>
      <w:szCs w:val="22"/>
    </w:rPr>
  </w:style>
  <w:style w:type="paragraph" w:styleId="Footer">
    <w:name w:val="footer"/>
    <w:basedOn w:val="Normal"/>
    <w:link w:val="FooterChar"/>
    <w:uiPriority w:val="99"/>
    <w:unhideWhenUsed/>
    <w:rsid w:val="000F525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255"/>
    <w:rPr>
      <w:rFonts w:ascii="Century Gothic" w:hAnsi="Century Gothic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F5255"/>
  </w:style>
  <w:style w:type="paragraph" w:customStyle="1" w:styleId="CODE">
    <w:name w:val="CODE"/>
    <w:basedOn w:val="Normal"/>
    <w:link w:val="CODEChar"/>
    <w:qFormat/>
    <w:rsid w:val="00281AA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autoSpaceDE w:val="0"/>
      <w:autoSpaceDN w:val="0"/>
      <w:adjustRightInd w:val="0"/>
      <w:spacing w:line="240" w:lineRule="auto"/>
      <w:contextualSpacing w:val="0"/>
      <w:jc w:val="left"/>
    </w:pPr>
    <w:rPr>
      <w:rFonts w:ascii="Consolas" w:hAnsi="Consolas" w:cs="Consolas"/>
      <w:noProof/>
      <w:sz w:val="19"/>
      <w:szCs w:val="19"/>
      <w:lang w:val="en-CA"/>
    </w:rPr>
  </w:style>
  <w:style w:type="table" w:styleId="LightList-Accent5">
    <w:name w:val="Light List Accent 5"/>
    <w:basedOn w:val="TableNormal"/>
    <w:uiPriority w:val="61"/>
    <w:rsid w:val="0008737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08737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3">
    <w:name w:val="Light List Accent 3"/>
    <w:basedOn w:val="TableNormal"/>
    <w:uiPriority w:val="61"/>
    <w:rsid w:val="0008737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rsid w:val="00630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Heading1Char">
    <w:name w:val="Heading 1 Char"/>
    <w:basedOn w:val="DefaultParagraphFont"/>
    <w:link w:val="Heading1"/>
    <w:uiPriority w:val="9"/>
    <w:rsid w:val="008168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OCentte">
    <w:name w:val="DOCentête"/>
    <w:link w:val="DOCentteChar"/>
    <w:qFormat/>
    <w:rsid w:val="00265DA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/>
      <w:ind w:firstLine="1985"/>
    </w:pPr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eastAsia="fr-CA"/>
    </w:rPr>
  </w:style>
  <w:style w:type="character" w:customStyle="1" w:styleId="DOCentteChar">
    <w:name w:val="DOCentête Char"/>
    <w:basedOn w:val="Heading1Char"/>
    <w:link w:val="DOCentte"/>
    <w:rsid w:val="00265DAF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eastAsia="fr-CA"/>
    </w:rPr>
  </w:style>
  <w:style w:type="paragraph" w:customStyle="1" w:styleId="DOCunlink">
    <w:name w:val="DOCunlink"/>
    <w:basedOn w:val="Normal"/>
    <w:link w:val="DOCunlinkChar"/>
    <w:qFormat/>
    <w:rsid w:val="00816898"/>
  </w:style>
  <w:style w:type="character" w:customStyle="1" w:styleId="DOCunlinkChar">
    <w:name w:val="DOCunlink Char"/>
    <w:basedOn w:val="DefaultParagraphFont"/>
    <w:link w:val="DOCunlink"/>
    <w:rsid w:val="00816898"/>
    <w:rPr>
      <w:rFonts w:asciiTheme="majorHAnsi" w:hAnsiTheme="majorHAnsi"/>
      <w:sz w:val="20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8274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OCcaption">
    <w:name w:val="DOCcaption"/>
    <w:basedOn w:val="Normal"/>
    <w:link w:val="DOCcaptionChar"/>
    <w:qFormat/>
    <w:rsid w:val="007C0212"/>
    <w:pPr>
      <w:spacing w:after="240"/>
      <w:jc w:val="center"/>
    </w:pPr>
    <w:rPr>
      <w:b/>
    </w:rPr>
  </w:style>
  <w:style w:type="paragraph" w:customStyle="1" w:styleId="DOCliste">
    <w:name w:val="DOCliste"/>
    <w:basedOn w:val="ListParagraph"/>
    <w:qFormat/>
    <w:rsid w:val="00640B6E"/>
    <w:pPr>
      <w:numPr>
        <w:numId w:val="20"/>
      </w:numPr>
    </w:pPr>
  </w:style>
  <w:style w:type="character" w:customStyle="1" w:styleId="DOCcaptionChar">
    <w:name w:val="DOCcaption Char"/>
    <w:basedOn w:val="DefaultParagraphFont"/>
    <w:link w:val="DOCcaption"/>
    <w:rsid w:val="007C0212"/>
    <w:rPr>
      <w:rFonts w:asciiTheme="majorHAnsi" w:hAnsiTheme="majorHAnsi"/>
      <w:b/>
      <w:sz w:val="20"/>
      <w:szCs w:val="22"/>
    </w:rPr>
  </w:style>
  <w:style w:type="paragraph" w:customStyle="1" w:styleId="DOCnumeros">
    <w:name w:val="DOCnumeros"/>
    <w:basedOn w:val="ListParagraph"/>
    <w:qFormat/>
    <w:rsid w:val="00733A38"/>
    <w:pPr>
      <w:numPr>
        <w:numId w:val="22"/>
      </w:numPr>
      <w:ind w:left="567" w:hanging="567"/>
    </w:pPr>
  </w:style>
  <w:style w:type="character" w:customStyle="1" w:styleId="CODEChar">
    <w:name w:val="CODE Char"/>
    <w:basedOn w:val="DefaultParagraphFont"/>
    <w:link w:val="CODE"/>
    <w:rsid w:val="00281AA0"/>
    <w:rPr>
      <w:rFonts w:ascii="Consolas" w:hAnsi="Consolas" w:cs="Consolas"/>
      <w:noProof/>
      <w:sz w:val="19"/>
      <w:szCs w:val="19"/>
      <w:lang w:val="en-CA"/>
    </w:rPr>
  </w:style>
  <w:style w:type="character" w:styleId="PlaceholderText">
    <w:name w:val="Placeholder Text"/>
    <w:basedOn w:val="DefaultParagraphFont"/>
    <w:uiPriority w:val="99"/>
    <w:semiHidden/>
    <w:rsid w:val="00797EA7"/>
    <w:rPr>
      <w:color w:val="808080"/>
    </w:rPr>
  </w:style>
  <w:style w:type="paragraph" w:customStyle="1" w:styleId="CODEkeyword">
    <w:name w:val="CODEkeyword"/>
    <w:basedOn w:val="CODEstatement"/>
    <w:link w:val="CODEkeywordChar"/>
    <w:qFormat/>
    <w:rsid w:val="00E27022"/>
    <w:rPr>
      <w:color w:val="0000FF"/>
    </w:rPr>
  </w:style>
  <w:style w:type="character" w:customStyle="1" w:styleId="CODEkeywordChar">
    <w:name w:val="CODEkeyword Char"/>
    <w:basedOn w:val="DefaultParagraphFont"/>
    <w:link w:val="CODEkeyword"/>
    <w:rsid w:val="00E27022"/>
    <w:rPr>
      <w:rFonts w:ascii="Consolas" w:hAnsi="Consolas" w:cs="Consolas"/>
      <w:color w:val="0000FF"/>
      <w:sz w:val="19"/>
      <w:szCs w:val="19"/>
    </w:rPr>
  </w:style>
  <w:style w:type="paragraph" w:customStyle="1" w:styleId="CODEcommentaire">
    <w:name w:val="CODEcommentaire"/>
    <w:basedOn w:val="Normal"/>
    <w:link w:val="CODEcommentaireChar"/>
    <w:qFormat/>
    <w:rsid w:val="00E270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line="240" w:lineRule="auto"/>
      <w:contextualSpacing w:val="0"/>
      <w:jc w:val="left"/>
    </w:pPr>
    <w:rPr>
      <w:rFonts w:ascii="Consolas" w:hAnsi="Consolas" w:cs="Consolas"/>
      <w:color w:val="008000"/>
      <w:sz w:val="19"/>
      <w:szCs w:val="19"/>
    </w:rPr>
  </w:style>
  <w:style w:type="character" w:customStyle="1" w:styleId="CODEcommentaireChar">
    <w:name w:val="CODEcommentaire Char"/>
    <w:basedOn w:val="DefaultParagraphFont"/>
    <w:link w:val="CODEcommentaire"/>
    <w:rsid w:val="00E27022"/>
    <w:rPr>
      <w:rFonts w:ascii="Consolas" w:hAnsi="Consolas" w:cs="Consolas"/>
      <w:color w:val="008000"/>
      <w:sz w:val="19"/>
      <w:szCs w:val="19"/>
    </w:rPr>
  </w:style>
  <w:style w:type="paragraph" w:customStyle="1" w:styleId="CODEstatement">
    <w:name w:val="CODEstatement"/>
    <w:basedOn w:val="Normal"/>
    <w:link w:val="CODEstatementChar"/>
    <w:qFormat/>
    <w:rsid w:val="00E270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line="240" w:lineRule="auto"/>
      <w:contextualSpacing w:val="0"/>
      <w:jc w:val="left"/>
    </w:pPr>
    <w:rPr>
      <w:rFonts w:ascii="Consolas" w:hAnsi="Consolas" w:cs="Consolas"/>
      <w:color w:val="000000"/>
      <w:sz w:val="19"/>
      <w:szCs w:val="19"/>
    </w:rPr>
  </w:style>
  <w:style w:type="character" w:customStyle="1" w:styleId="CODEstatementChar">
    <w:name w:val="CODEstatement Char"/>
    <w:basedOn w:val="DefaultParagraphFont"/>
    <w:link w:val="CODEstatement"/>
    <w:rsid w:val="00E27022"/>
    <w:rPr>
      <w:rFonts w:ascii="Consolas" w:hAnsi="Consolas" w:cs="Consolas"/>
      <w:color w:val="000000"/>
      <w:sz w:val="19"/>
      <w:szCs w:val="19"/>
    </w:rPr>
  </w:style>
  <w:style w:type="character" w:customStyle="1" w:styleId="Heading4Char">
    <w:name w:val="Heading 4 Char"/>
    <w:basedOn w:val="DefaultParagraphFont"/>
    <w:link w:val="Heading4"/>
    <w:uiPriority w:val="9"/>
    <w:rsid w:val="0005572B"/>
    <w:rPr>
      <w:rFonts w:asciiTheme="majorHAnsi" w:eastAsiaTheme="majorEastAsia" w:hAnsiTheme="majorHAnsi" w:cstheme="majorBidi"/>
      <w:iCs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7D9"/>
    <w:rPr>
      <w:rFonts w:asciiTheme="majorHAnsi" w:eastAsiaTheme="majorEastAsia" w:hAnsiTheme="majorHAnsi" w:cstheme="majorBidi"/>
      <w:color w:val="365F91" w:themeColor="accent1" w:themeShade="BF"/>
      <w:sz w:val="2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7D9"/>
    <w:rPr>
      <w:rFonts w:asciiTheme="majorHAnsi" w:eastAsiaTheme="majorEastAsia" w:hAnsiTheme="majorHAnsi" w:cstheme="majorBidi"/>
      <w:color w:val="243F60" w:themeColor="accent1" w:themeShade="7F"/>
      <w:sz w:val="2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7D9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7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7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FHNormal">
    <w:name w:val="FH_Normal"/>
    <w:basedOn w:val="Normal"/>
    <w:link w:val="FHNormalChar"/>
    <w:qFormat/>
    <w:rsid w:val="001331E1"/>
    <w:pPr>
      <w:spacing w:before="120" w:line="276" w:lineRule="auto"/>
      <w:ind w:left="425"/>
      <w:contextualSpacing w:val="0"/>
    </w:pPr>
    <w:rPr>
      <w:rFonts w:ascii="Arial" w:eastAsia="Times New Roman" w:hAnsi="Arial" w:cs="Times New Roman"/>
      <w:szCs w:val="20"/>
      <w:lang w:val="fr-FR" w:eastAsia="fr-FR"/>
    </w:rPr>
  </w:style>
  <w:style w:type="character" w:customStyle="1" w:styleId="FHNormalChar">
    <w:name w:val="FH_Normal Char"/>
    <w:basedOn w:val="DefaultParagraphFont"/>
    <w:link w:val="FHNormal"/>
    <w:rsid w:val="001331E1"/>
    <w:rPr>
      <w:rFonts w:ascii="Arial" w:eastAsia="Times New Roman" w:hAnsi="Arial" w:cs="Times New Roman"/>
      <w:sz w:val="20"/>
      <w:szCs w:val="20"/>
      <w:lang w:val="fr-FR" w:eastAsia="fr-FR"/>
    </w:rPr>
  </w:style>
  <w:style w:type="paragraph" w:customStyle="1" w:styleId="FHEntre">
    <w:name w:val="FH_Entrée"/>
    <w:basedOn w:val="FHNormal"/>
    <w:link w:val="FHEntreChar"/>
    <w:qFormat/>
    <w:rsid w:val="00040B7F"/>
    <w:pPr>
      <w:tabs>
        <w:tab w:val="left" w:pos="1985"/>
        <w:tab w:val="left" w:pos="2127"/>
      </w:tabs>
      <w:spacing w:before="0" w:after="120"/>
      <w:ind w:left="2127" w:hanging="993"/>
      <w:contextualSpacing/>
    </w:pPr>
    <w:rPr>
      <w:rFonts w:asciiTheme="majorHAnsi" w:hAnsiTheme="majorHAnsi" w:cstheme="majorHAnsi"/>
    </w:rPr>
  </w:style>
  <w:style w:type="character" w:customStyle="1" w:styleId="FHEntreChar">
    <w:name w:val="FH_Entrée Char"/>
    <w:basedOn w:val="FHNormalChar"/>
    <w:link w:val="FHEntre"/>
    <w:rsid w:val="00040B7F"/>
    <w:rPr>
      <w:rFonts w:asciiTheme="majorHAnsi" w:eastAsia="Times New Roman" w:hAnsiTheme="majorHAnsi" w:cstheme="majorHAnsi"/>
      <w:sz w:val="20"/>
      <w:szCs w:val="20"/>
      <w:lang w:val="fr-FR" w:eastAsia="fr-FR"/>
    </w:rPr>
  </w:style>
  <w:style w:type="paragraph" w:customStyle="1" w:styleId="FBRequis">
    <w:name w:val="FB_Requis"/>
    <w:basedOn w:val="Normal"/>
    <w:link w:val="FBRequisChar"/>
    <w:qFormat/>
    <w:rsid w:val="00040B7F"/>
    <w:pPr>
      <w:numPr>
        <w:numId w:val="33"/>
      </w:numPr>
      <w:tabs>
        <w:tab w:val="left" w:pos="1985"/>
        <w:tab w:val="left" w:pos="2127"/>
      </w:tabs>
      <w:spacing w:after="60" w:line="240" w:lineRule="auto"/>
      <w:ind w:left="2127" w:hanging="993"/>
      <w:contextualSpacing w:val="0"/>
    </w:pPr>
    <w:rPr>
      <w:rFonts w:eastAsia="Times New Roman" w:cstheme="majorHAnsi"/>
      <w:szCs w:val="20"/>
      <w:lang w:val="fr-FR" w:eastAsia="fr-FR"/>
    </w:rPr>
  </w:style>
  <w:style w:type="character" w:customStyle="1" w:styleId="FBRequisChar">
    <w:name w:val="FB_Requis Char"/>
    <w:basedOn w:val="DefaultParagraphFont"/>
    <w:link w:val="FBRequis"/>
    <w:rsid w:val="00040B7F"/>
    <w:rPr>
      <w:rFonts w:asciiTheme="majorHAnsi" w:eastAsia="Times New Roman" w:hAnsiTheme="majorHAnsi" w:cstheme="majorHAnsi"/>
      <w:sz w:val="20"/>
      <w:szCs w:val="20"/>
      <w:lang w:val="fr-FR" w:eastAsia="fr-FR"/>
    </w:rPr>
  </w:style>
  <w:style w:type="paragraph" w:customStyle="1" w:styleId="FHtextenormal">
    <w:name w:val="FH texte normal"/>
    <w:basedOn w:val="Normal"/>
    <w:qFormat/>
    <w:rsid w:val="00C46635"/>
    <w:pPr>
      <w:spacing w:after="240"/>
      <w:ind w:left="448" w:firstLine="6"/>
      <w:contextualSpacing w:val="0"/>
    </w:pPr>
    <w:rPr>
      <w:rFonts w:ascii="Georgia" w:eastAsia="Times New Roman" w:hAnsi="Georgia" w:cs="Times New Roman"/>
      <w:sz w:val="22"/>
      <w:lang w:val="fr-FR"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3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contextualSpacing w:val="0"/>
      <w:jc w:val="left"/>
    </w:pPr>
    <w:rPr>
      <w:rFonts w:ascii="Courier New" w:eastAsia="Times New Roman" w:hAnsi="Courier New" w:cs="Courier New"/>
      <w:szCs w:val="20"/>
      <w:lang w:val="en-CA"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336"/>
    <w:rPr>
      <w:rFonts w:ascii="Courier New" w:eastAsia="Times New Roman" w:hAnsi="Courier New" w:cs="Courier New"/>
      <w:sz w:val="20"/>
      <w:szCs w:val="20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0797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6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08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6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0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274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642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334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596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33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274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464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847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5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4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cis\Documents\Custom%20Office%20Templates\template_note_cours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F4E26-4253-43D9-9DA7-F97788ADA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template_note_cours2.dotx</Template>
  <TotalTime>538</TotalTime>
  <Pages>5</Pages>
  <Words>851</Words>
  <Characters>4855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</dc:creator>
  <cp:keywords/>
  <dc:description/>
  <cp:lastModifiedBy>Bourdeau, Francis</cp:lastModifiedBy>
  <cp:revision>129</cp:revision>
  <cp:lastPrinted>2017-05-04T16:12:00Z</cp:lastPrinted>
  <dcterms:created xsi:type="dcterms:W3CDTF">2022-05-03T02:02:00Z</dcterms:created>
  <dcterms:modified xsi:type="dcterms:W3CDTF">2025-05-22T00:03:00Z</dcterms:modified>
</cp:coreProperties>
</file>